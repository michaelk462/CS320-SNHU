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595EB" w14:textId="77777777" w:rsidR="002C79E6" w:rsidRPr="00885BCC" w:rsidRDefault="002C79E6" w:rsidP="002C79E6">
      <w:pPr>
        <w:rPr>
          <w:rFonts w:ascii="Times New Roman" w:hAnsi="Times New Roman" w:cs="Times New Roman"/>
          <w:sz w:val="24"/>
        </w:rPr>
      </w:pPr>
    </w:p>
    <w:p w14:paraId="0845282C" w14:textId="77777777" w:rsidR="002C79E6" w:rsidRPr="00885BCC" w:rsidRDefault="002C79E6" w:rsidP="002C79E6">
      <w:pPr>
        <w:rPr>
          <w:rFonts w:ascii="Times New Roman" w:hAnsi="Times New Roman" w:cs="Times New Roman"/>
          <w:sz w:val="24"/>
        </w:rPr>
      </w:pPr>
    </w:p>
    <w:p w14:paraId="6022E49E" w14:textId="77777777" w:rsidR="002C79E6" w:rsidRPr="00885BCC" w:rsidRDefault="002C79E6" w:rsidP="002C79E6">
      <w:pPr>
        <w:rPr>
          <w:rFonts w:ascii="Times New Roman" w:hAnsi="Times New Roman" w:cs="Times New Roman"/>
          <w:sz w:val="24"/>
        </w:rPr>
      </w:pPr>
    </w:p>
    <w:p w14:paraId="35A969ED" w14:textId="77777777" w:rsidR="002C79E6" w:rsidRPr="00885BCC" w:rsidRDefault="002C79E6" w:rsidP="002C79E6">
      <w:pPr>
        <w:rPr>
          <w:rFonts w:ascii="Times New Roman" w:hAnsi="Times New Roman" w:cs="Times New Roman"/>
          <w:sz w:val="24"/>
        </w:rPr>
      </w:pPr>
    </w:p>
    <w:p w14:paraId="3F516B7C" w14:textId="77777777" w:rsidR="002C79E6" w:rsidRPr="00885BCC" w:rsidRDefault="002C79E6" w:rsidP="002C79E6">
      <w:pPr>
        <w:rPr>
          <w:rFonts w:ascii="Times New Roman" w:hAnsi="Times New Roman" w:cs="Times New Roman"/>
          <w:sz w:val="24"/>
        </w:rPr>
      </w:pPr>
    </w:p>
    <w:p w14:paraId="31954B57" w14:textId="2254B760" w:rsidR="6A36C4BF" w:rsidRPr="00885BCC" w:rsidRDefault="007346D1" w:rsidP="00B863FB">
      <w:pPr>
        <w:pStyle w:val="Title"/>
        <w:rPr>
          <w:rFonts w:ascii="Times New Roman" w:hAnsi="Times New Roman" w:cs="Times New Roman"/>
          <w:sz w:val="24"/>
        </w:rPr>
      </w:pPr>
      <w:r w:rsidRPr="00885BCC">
        <w:rPr>
          <w:rFonts w:ascii="Times New Roman" w:hAnsi="Times New Roman" w:cs="Times New Roman"/>
          <w:sz w:val="24"/>
        </w:rPr>
        <w:t>Project Two</w:t>
      </w:r>
    </w:p>
    <w:p w14:paraId="47781389" w14:textId="3C5F1E8A" w:rsidR="201D26C8" w:rsidRPr="00885BCC" w:rsidRDefault="201D26C8" w:rsidP="002C79E6">
      <w:pPr>
        <w:pStyle w:val="Subtitle"/>
        <w:rPr>
          <w:rFonts w:ascii="Times New Roman" w:hAnsi="Times New Roman" w:cs="Times New Roman"/>
          <w:sz w:val="24"/>
          <w:szCs w:val="24"/>
        </w:rPr>
      </w:pPr>
    </w:p>
    <w:p w14:paraId="64923AD2" w14:textId="1B8CD291" w:rsidR="00A417C1" w:rsidRPr="00885BCC" w:rsidRDefault="007346D1" w:rsidP="002C79E6">
      <w:pPr>
        <w:pStyle w:val="Subtitle"/>
        <w:rPr>
          <w:rFonts w:ascii="Times New Roman" w:hAnsi="Times New Roman" w:cs="Times New Roman"/>
          <w:sz w:val="24"/>
          <w:szCs w:val="24"/>
        </w:rPr>
      </w:pPr>
      <w:r w:rsidRPr="00885BCC">
        <w:rPr>
          <w:rFonts w:ascii="Times New Roman" w:hAnsi="Times New Roman" w:cs="Times New Roman"/>
          <w:sz w:val="24"/>
          <w:szCs w:val="24"/>
        </w:rPr>
        <w:t>Michael King</w:t>
      </w:r>
    </w:p>
    <w:p w14:paraId="58E77223" w14:textId="79BC3C9C" w:rsidR="002C79E6" w:rsidRPr="00885BCC" w:rsidRDefault="007346D1" w:rsidP="002C79E6">
      <w:pPr>
        <w:pStyle w:val="Subtitle"/>
        <w:rPr>
          <w:rFonts w:ascii="Times New Roman" w:hAnsi="Times New Roman" w:cs="Times New Roman"/>
          <w:sz w:val="24"/>
          <w:szCs w:val="24"/>
        </w:rPr>
      </w:pPr>
      <w:r w:rsidRPr="00885BCC">
        <w:rPr>
          <w:rFonts w:ascii="Times New Roman" w:hAnsi="Times New Roman" w:cs="Times New Roman"/>
          <w:sz w:val="24"/>
          <w:szCs w:val="24"/>
        </w:rPr>
        <w:t>SNHU</w:t>
      </w:r>
    </w:p>
    <w:p w14:paraId="42129F7A" w14:textId="5D1A9410" w:rsidR="002C79E6" w:rsidRPr="00885BCC" w:rsidRDefault="007346D1" w:rsidP="002C79E6">
      <w:pPr>
        <w:pStyle w:val="Subtitle"/>
        <w:rPr>
          <w:rFonts w:ascii="Times New Roman" w:hAnsi="Times New Roman" w:cs="Times New Roman"/>
          <w:sz w:val="24"/>
          <w:szCs w:val="24"/>
        </w:rPr>
      </w:pPr>
      <w:r w:rsidRPr="00885BCC">
        <w:rPr>
          <w:rFonts w:ascii="Times New Roman" w:hAnsi="Times New Roman" w:cs="Times New Roman"/>
          <w:sz w:val="24"/>
          <w:szCs w:val="24"/>
        </w:rPr>
        <w:t>CS-320</w:t>
      </w:r>
    </w:p>
    <w:p w14:paraId="5F7CE156" w14:textId="437364F2" w:rsidR="002C79E6" w:rsidRPr="00885BCC" w:rsidRDefault="007346D1" w:rsidP="002C79E6">
      <w:pPr>
        <w:pStyle w:val="Subtitle"/>
        <w:rPr>
          <w:rFonts w:ascii="Times New Roman" w:hAnsi="Times New Roman" w:cs="Times New Roman"/>
          <w:sz w:val="24"/>
          <w:szCs w:val="24"/>
        </w:rPr>
      </w:pPr>
      <w:r w:rsidRPr="00885BCC">
        <w:rPr>
          <w:rFonts w:ascii="Times New Roman" w:hAnsi="Times New Roman" w:cs="Times New Roman"/>
          <w:sz w:val="24"/>
          <w:szCs w:val="24"/>
        </w:rPr>
        <w:t>Kevin Tepas</w:t>
      </w:r>
    </w:p>
    <w:p w14:paraId="54DD8E29" w14:textId="416EC3EF" w:rsidR="201D26C8" w:rsidRPr="00885BCC" w:rsidRDefault="00BB77E1" w:rsidP="002C79E6">
      <w:pPr>
        <w:pStyle w:val="Subtitle"/>
        <w:rPr>
          <w:rFonts w:ascii="Times New Roman" w:hAnsi="Times New Roman" w:cs="Times New Roman"/>
          <w:sz w:val="24"/>
          <w:szCs w:val="24"/>
        </w:rPr>
      </w:pPr>
      <w:r>
        <w:rPr>
          <w:rFonts w:ascii="Times New Roman" w:hAnsi="Times New Roman" w:cs="Times New Roman"/>
          <w:sz w:val="24"/>
          <w:szCs w:val="24"/>
        </w:rPr>
        <w:t>12/14/2025</w:t>
      </w:r>
    </w:p>
    <w:p w14:paraId="52A3A6A4" w14:textId="77777777" w:rsidR="201D26C8" w:rsidRPr="00885BCC" w:rsidRDefault="201D26C8" w:rsidP="014CA2B6">
      <w:pPr>
        <w:pStyle w:val="Title2"/>
        <w:rPr>
          <w:rFonts w:ascii="Times New Roman" w:eastAsia="Calibri" w:hAnsi="Times New Roman" w:cs="Times New Roman"/>
          <w:sz w:val="24"/>
        </w:rPr>
      </w:pPr>
    </w:p>
    <w:p w14:paraId="6B3CC30F" w14:textId="77777777" w:rsidR="201D26C8" w:rsidRPr="00885BCC" w:rsidRDefault="201D26C8" w:rsidP="014CA2B6">
      <w:pPr>
        <w:pStyle w:val="Title2"/>
        <w:rPr>
          <w:rFonts w:ascii="Times New Roman" w:eastAsia="Calibri" w:hAnsi="Times New Roman" w:cs="Times New Roman"/>
          <w:sz w:val="24"/>
        </w:rPr>
      </w:pPr>
    </w:p>
    <w:p w14:paraId="1513FC5B" w14:textId="77777777" w:rsidR="201D26C8" w:rsidRPr="00885BCC" w:rsidRDefault="201D26C8" w:rsidP="014CA2B6">
      <w:pPr>
        <w:pStyle w:val="Title2"/>
        <w:rPr>
          <w:rFonts w:ascii="Times New Roman" w:eastAsia="Calibri" w:hAnsi="Times New Roman" w:cs="Times New Roman"/>
          <w:sz w:val="24"/>
        </w:rPr>
      </w:pPr>
    </w:p>
    <w:p w14:paraId="3AC4E3BC" w14:textId="77777777" w:rsidR="201D26C8" w:rsidRPr="00885BCC" w:rsidRDefault="201D26C8" w:rsidP="014CA2B6">
      <w:pPr>
        <w:pStyle w:val="Title2"/>
        <w:rPr>
          <w:rFonts w:ascii="Times New Roman" w:eastAsia="Calibri" w:hAnsi="Times New Roman" w:cs="Times New Roman"/>
          <w:sz w:val="24"/>
        </w:rPr>
      </w:pPr>
    </w:p>
    <w:p w14:paraId="2E617160" w14:textId="77777777" w:rsidR="201D26C8" w:rsidRPr="00885BCC" w:rsidRDefault="201D26C8" w:rsidP="014CA2B6">
      <w:pPr>
        <w:pStyle w:val="Title2"/>
        <w:rPr>
          <w:rFonts w:ascii="Times New Roman" w:eastAsia="Calibri" w:hAnsi="Times New Roman" w:cs="Times New Roman"/>
          <w:sz w:val="24"/>
        </w:rPr>
      </w:pPr>
    </w:p>
    <w:p w14:paraId="6B472DB0" w14:textId="77777777" w:rsidR="201D26C8" w:rsidRPr="00885BCC" w:rsidRDefault="201D26C8" w:rsidP="014CA2B6">
      <w:pPr>
        <w:pStyle w:val="Title2"/>
        <w:rPr>
          <w:rFonts w:ascii="Times New Roman" w:eastAsia="Calibri" w:hAnsi="Times New Roman" w:cs="Times New Roman"/>
          <w:sz w:val="24"/>
        </w:rPr>
      </w:pPr>
    </w:p>
    <w:p w14:paraId="24B0B386" w14:textId="77777777" w:rsidR="201D26C8" w:rsidRPr="00885BCC" w:rsidRDefault="201D26C8" w:rsidP="014CA2B6">
      <w:pPr>
        <w:pStyle w:val="Title2"/>
        <w:rPr>
          <w:rFonts w:ascii="Times New Roman" w:eastAsia="Calibri" w:hAnsi="Times New Roman" w:cs="Times New Roman"/>
          <w:sz w:val="24"/>
        </w:rPr>
      </w:pPr>
    </w:p>
    <w:p w14:paraId="29E3D573" w14:textId="77777777" w:rsidR="000D4642" w:rsidRPr="00885BCC" w:rsidRDefault="000D4642">
      <w:pPr>
        <w:rPr>
          <w:rFonts w:ascii="Times New Roman" w:eastAsia="Calibri" w:hAnsi="Times New Roman" w:cs="Times New Roman"/>
          <w:sz w:val="24"/>
        </w:rPr>
      </w:pPr>
      <w:r w:rsidRPr="00885BCC">
        <w:rPr>
          <w:rFonts w:ascii="Times New Roman" w:eastAsia="Calibri" w:hAnsi="Times New Roman" w:cs="Times New Roman"/>
          <w:sz w:val="24"/>
        </w:rPr>
        <w:br w:type="page"/>
      </w:r>
    </w:p>
    <w:p w14:paraId="24807857" w14:textId="0333B8D1" w:rsidR="00A417C1" w:rsidRPr="00885BCC" w:rsidRDefault="001E77AA" w:rsidP="00B863FB">
      <w:pPr>
        <w:pStyle w:val="SectionTitle"/>
        <w:rPr>
          <w:rFonts w:ascii="Times New Roman" w:hAnsi="Times New Roman" w:cs="Times New Roman"/>
          <w:sz w:val="24"/>
        </w:rPr>
      </w:pPr>
      <w:r w:rsidRPr="00885BCC">
        <w:rPr>
          <w:rFonts w:ascii="Times New Roman" w:hAnsi="Times New Roman" w:cs="Times New Roman"/>
          <w:sz w:val="24"/>
        </w:rPr>
        <w:lastRenderedPageBreak/>
        <w:t>Testing Approach</w:t>
      </w:r>
    </w:p>
    <w:p w14:paraId="1BC54BCD" w14:textId="6B62E07C" w:rsidR="00423BE9" w:rsidRPr="00885BCC" w:rsidRDefault="00486E99" w:rsidP="00423BE9">
      <w:pPr>
        <w:rPr>
          <w:rFonts w:ascii="Times New Roman" w:hAnsi="Times New Roman" w:cs="Times New Roman"/>
          <w:sz w:val="24"/>
        </w:rPr>
      </w:pPr>
      <w:r w:rsidRPr="00885BCC">
        <w:rPr>
          <w:rFonts w:ascii="Times New Roman" w:hAnsi="Times New Roman" w:cs="Times New Roman"/>
          <w:sz w:val="24"/>
        </w:rPr>
        <w:t xml:space="preserve">I think the way I conducted my tests was mainly in accordance with the software requirements. My testing approach consists of breaking down the list of requirements into smaller subdivisions that were more manageable, and then I figured out how to create my test cases. I used the provided module resources to do this. </w:t>
      </w:r>
      <w:r w:rsidR="0082243E" w:rsidRPr="00885BCC">
        <w:rPr>
          <w:rFonts w:ascii="Times New Roman" w:hAnsi="Times New Roman" w:cs="Times New Roman"/>
          <w:sz w:val="24"/>
        </w:rPr>
        <w:t xml:space="preserve">One </w:t>
      </w:r>
      <w:r w:rsidR="00DC22C6" w:rsidRPr="00885BCC">
        <w:rPr>
          <w:rFonts w:ascii="Times New Roman" w:hAnsi="Times New Roman" w:cs="Times New Roman"/>
          <w:sz w:val="24"/>
        </w:rPr>
        <w:t xml:space="preserve">specific instance </w:t>
      </w:r>
      <w:r w:rsidRPr="00885BCC">
        <w:rPr>
          <w:rFonts w:ascii="Times New Roman" w:hAnsi="Times New Roman" w:cs="Times New Roman"/>
          <w:sz w:val="24"/>
        </w:rPr>
        <w:t xml:space="preserve">of this method is the </w:t>
      </w:r>
      <w:r w:rsidR="00987579" w:rsidRPr="00885BCC">
        <w:rPr>
          <w:rFonts w:ascii="Times New Roman" w:hAnsi="Times New Roman" w:cs="Times New Roman"/>
          <w:sz w:val="24"/>
        </w:rPr>
        <w:t xml:space="preserve">Appointment </w:t>
      </w:r>
      <w:r w:rsidRPr="00885BCC">
        <w:rPr>
          <w:rFonts w:ascii="Times New Roman" w:hAnsi="Times New Roman" w:cs="Times New Roman"/>
          <w:sz w:val="24"/>
        </w:rPr>
        <w:t>Test Java file, in which I tested the three different scenarios of a</w:t>
      </w:r>
      <w:r w:rsidR="00987579" w:rsidRPr="00885BCC">
        <w:rPr>
          <w:rFonts w:ascii="Times New Roman" w:hAnsi="Times New Roman" w:cs="Times New Roman"/>
          <w:sz w:val="24"/>
        </w:rPr>
        <w:t>n</w:t>
      </w:r>
      <w:r w:rsidR="00354A25" w:rsidRPr="00885BCC">
        <w:rPr>
          <w:rFonts w:ascii="Times New Roman" w:hAnsi="Times New Roman" w:cs="Times New Roman"/>
          <w:sz w:val="24"/>
        </w:rPr>
        <w:t xml:space="preserve"> </w:t>
      </w:r>
      <w:r w:rsidR="00987579" w:rsidRPr="00885BCC">
        <w:rPr>
          <w:rFonts w:ascii="Times New Roman" w:hAnsi="Times New Roman" w:cs="Times New Roman"/>
          <w:sz w:val="24"/>
        </w:rPr>
        <w:t xml:space="preserve">appointment </w:t>
      </w:r>
      <w:r w:rsidRPr="00885BCC">
        <w:rPr>
          <w:rFonts w:ascii="Times New Roman" w:hAnsi="Times New Roman" w:cs="Times New Roman"/>
          <w:sz w:val="24"/>
        </w:rPr>
        <w:t xml:space="preserve">ID: a valid, null, and invalid </w:t>
      </w:r>
      <w:r w:rsidR="00987579" w:rsidRPr="00885BCC">
        <w:rPr>
          <w:rFonts w:ascii="Times New Roman" w:hAnsi="Times New Roman" w:cs="Times New Roman"/>
          <w:sz w:val="24"/>
        </w:rPr>
        <w:t xml:space="preserve">appointment </w:t>
      </w:r>
      <w:r w:rsidRPr="00885BCC">
        <w:rPr>
          <w:rFonts w:ascii="Times New Roman" w:hAnsi="Times New Roman" w:cs="Times New Roman"/>
          <w:sz w:val="24"/>
        </w:rPr>
        <w:t>ID.</w:t>
      </w:r>
    </w:p>
    <w:p w14:paraId="0F28B0C0" w14:textId="436A209F" w:rsidR="00423BE9" w:rsidRPr="00885BCC" w:rsidRDefault="00987579" w:rsidP="00423BE9">
      <w:pPr>
        <w:ind w:firstLine="0"/>
        <w:rPr>
          <w:rFonts w:ascii="Times New Roman" w:hAnsi="Times New Roman" w:cs="Times New Roman"/>
          <w:b/>
          <w:bCs/>
          <w:sz w:val="24"/>
        </w:rPr>
      </w:pPr>
      <w:r w:rsidRPr="00885BCC">
        <w:rPr>
          <w:rFonts w:ascii="Times New Roman" w:hAnsi="Times New Roman" w:cs="Times New Roman"/>
          <w:b/>
          <w:bCs/>
          <w:sz w:val="24"/>
        </w:rPr>
        <w:t>Appointment</w:t>
      </w:r>
      <w:r w:rsidR="00423BE9" w:rsidRPr="00885BCC">
        <w:rPr>
          <w:rFonts w:ascii="Times New Roman" w:hAnsi="Times New Roman" w:cs="Times New Roman"/>
          <w:b/>
          <w:bCs/>
          <w:sz w:val="24"/>
        </w:rPr>
        <w:t>Test.java (Project One)</w:t>
      </w:r>
    </w:p>
    <w:p w14:paraId="09A2F5D7" w14:textId="41073B1D" w:rsidR="00F27E69" w:rsidRPr="00885BCC" w:rsidRDefault="00123E43" w:rsidP="00423BE9">
      <w:pPr>
        <w:ind w:firstLine="0"/>
        <w:rPr>
          <w:rFonts w:ascii="Times New Roman" w:hAnsi="Times New Roman" w:cs="Times New Roman"/>
          <w:b/>
          <w:bCs/>
          <w:sz w:val="24"/>
        </w:rPr>
      </w:pPr>
      <w:r w:rsidRPr="00885BCC">
        <w:rPr>
          <w:rFonts w:ascii="Times New Roman" w:hAnsi="Times New Roman" w:cs="Times New Roman"/>
          <w:b/>
          <w:bCs/>
          <w:noProof/>
          <w:sz w:val="24"/>
        </w:rPr>
        <w:drawing>
          <wp:inline distT="0" distB="0" distL="0" distR="0" wp14:anchorId="4D739E3A" wp14:editId="54B44422">
            <wp:extent cx="5943600" cy="4509135"/>
            <wp:effectExtent l="0" t="0" r="0" b="5715"/>
            <wp:docPr id="3926485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48503" name="Picture 1"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509135"/>
                    </a:xfrm>
                    <a:prstGeom prst="rect">
                      <a:avLst/>
                    </a:prstGeom>
                  </pic:spPr>
                </pic:pic>
              </a:graphicData>
            </a:graphic>
          </wp:inline>
        </w:drawing>
      </w:r>
    </w:p>
    <w:p w14:paraId="495319F4" w14:textId="23AA757F" w:rsidR="00B86ABA" w:rsidRPr="00885BCC" w:rsidRDefault="006900DA" w:rsidP="00B86ABA">
      <w:pPr>
        <w:rPr>
          <w:rFonts w:ascii="Times New Roman" w:hAnsi="Times New Roman" w:cs="Times New Roman"/>
          <w:sz w:val="24"/>
        </w:rPr>
      </w:pPr>
      <w:r w:rsidRPr="00885BCC">
        <w:rPr>
          <w:rFonts w:ascii="Times New Roman" w:hAnsi="Times New Roman" w:cs="Times New Roman"/>
          <w:sz w:val="24"/>
        </w:rPr>
        <w:lastRenderedPageBreak/>
        <w:t xml:space="preserve">In addition, </w:t>
      </w:r>
      <w:r w:rsidR="00B86ABA" w:rsidRPr="00885BCC">
        <w:rPr>
          <w:rFonts w:ascii="Times New Roman" w:hAnsi="Times New Roman" w:cs="Times New Roman"/>
          <w:sz w:val="24"/>
        </w:rPr>
        <w:t>I applied th</w:t>
      </w:r>
      <w:r w:rsidR="00486E99" w:rsidRPr="00885BCC">
        <w:rPr>
          <w:rFonts w:ascii="Times New Roman" w:hAnsi="Times New Roman" w:cs="Times New Roman"/>
          <w:sz w:val="24"/>
        </w:rPr>
        <w:t xml:space="preserve">e same </w:t>
      </w:r>
      <w:r w:rsidR="00B86ABA" w:rsidRPr="00885BCC">
        <w:rPr>
          <w:rFonts w:ascii="Times New Roman" w:hAnsi="Times New Roman" w:cs="Times New Roman"/>
          <w:sz w:val="24"/>
        </w:rPr>
        <w:t xml:space="preserve">scenarios for the </w:t>
      </w:r>
      <w:r w:rsidR="00D511B0" w:rsidRPr="00885BCC">
        <w:rPr>
          <w:rFonts w:ascii="Times New Roman" w:hAnsi="Times New Roman" w:cs="Times New Roman"/>
          <w:sz w:val="24"/>
        </w:rPr>
        <w:t>a</w:t>
      </w:r>
      <w:r w:rsidR="00987579" w:rsidRPr="00885BCC">
        <w:rPr>
          <w:rFonts w:ascii="Times New Roman" w:hAnsi="Times New Roman" w:cs="Times New Roman"/>
          <w:sz w:val="24"/>
        </w:rPr>
        <w:t xml:space="preserve">ppointment </w:t>
      </w:r>
      <w:r w:rsidR="00D511B0" w:rsidRPr="00885BCC">
        <w:rPr>
          <w:rFonts w:ascii="Times New Roman" w:hAnsi="Times New Roman" w:cs="Times New Roman"/>
          <w:sz w:val="24"/>
        </w:rPr>
        <w:t>n</w:t>
      </w:r>
      <w:r w:rsidR="00987579" w:rsidRPr="00885BCC">
        <w:rPr>
          <w:rFonts w:ascii="Times New Roman" w:hAnsi="Times New Roman" w:cs="Times New Roman"/>
          <w:sz w:val="24"/>
        </w:rPr>
        <w:t xml:space="preserve">ame and </w:t>
      </w:r>
      <w:r w:rsidR="00D511B0" w:rsidRPr="00885BCC">
        <w:rPr>
          <w:rFonts w:ascii="Times New Roman" w:hAnsi="Times New Roman" w:cs="Times New Roman"/>
          <w:sz w:val="24"/>
        </w:rPr>
        <w:t>a</w:t>
      </w:r>
      <w:r w:rsidR="00987579" w:rsidRPr="00885BCC">
        <w:rPr>
          <w:rFonts w:ascii="Times New Roman" w:hAnsi="Times New Roman" w:cs="Times New Roman"/>
          <w:sz w:val="24"/>
        </w:rPr>
        <w:t xml:space="preserve">ppointment </w:t>
      </w:r>
      <w:r w:rsidR="00D511B0" w:rsidRPr="00885BCC">
        <w:rPr>
          <w:rFonts w:ascii="Times New Roman" w:hAnsi="Times New Roman" w:cs="Times New Roman"/>
          <w:sz w:val="24"/>
        </w:rPr>
        <w:t>d</w:t>
      </w:r>
      <w:r w:rsidR="00987579" w:rsidRPr="00885BCC">
        <w:rPr>
          <w:rFonts w:ascii="Times New Roman" w:hAnsi="Times New Roman" w:cs="Times New Roman"/>
          <w:sz w:val="24"/>
        </w:rPr>
        <w:t>escription.</w:t>
      </w:r>
      <w:r w:rsidR="00B86ABA" w:rsidRPr="00885BCC">
        <w:rPr>
          <w:rFonts w:ascii="Times New Roman" w:hAnsi="Times New Roman" w:cs="Times New Roman"/>
          <w:sz w:val="24"/>
        </w:rPr>
        <w:t xml:space="preserve"> </w:t>
      </w:r>
      <w:r w:rsidR="00D24CD9" w:rsidRPr="00885BCC">
        <w:rPr>
          <w:rFonts w:ascii="Times New Roman" w:hAnsi="Times New Roman" w:cs="Times New Roman"/>
          <w:sz w:val="24"/>
        </w:rPr>
        <w:t xml:space="preserve">By carrying out this comprehensive testing plan, I was able to </w:t>
      </w:r>
      <w:r w:rsidRPr="00885BCC">
        <w:rPr>
          <w:rFonts w:ascii="Times New Roman" w:hAnsi="Times New Roman" w:cs="Times New Roman"/>
          <w:sz w:val="24"/>
        </w:rPr>
        <w:t>provide evidence</w:t>
      </w:r>
      <w:r w:rsidR="00D24CD9" w:rsidRPr="00885BCC">
        <w:rPr>
          <w:rFonts w:ascii="Times New Roman" w:hAnsi="Times New Roman" w:cs="Times New Roman"/>
          <w:sz w:val="24"/>
        </w:rPr>
        <w:t xml:space="preserve"> that all the </w:t>
      </w:r>
      <w:r w:rsidR="00AA7450" w:rsidRPr="00885BCC">
        <w:rPr>
          <w:rFonts w:ascii="Times New Roman" w:hAnsi="Times New Roman" w:cs="Times New Roman"/>
          <w:sz w:val="24"/>
        </w:rPr>
        <w:t xml:space="preserve">customer’s </w:t>
      </w:r>
      <w:r w:rsidR="00D24CD9" w:rsidRPr="00885BCC">
        <w:rPr>
          <w:rFonts w:ascii="Times New Roman" w:hAnsi="Times New Roman" w:cs="Times New Roman"/>
          <w:sz w:val="24"/>
        </w:rPr>
        <w:t xml:space="preserve">requirements </w:t>
      </w:r>
      <w:r w:rsidR="00C17F68" w:rsidRPr="00885BCC">
        <w:rPr>
          <w:rFonts w:ascii="Times New Roman" w:hAnsi="Times New Roman" w:cs="Times New Roman"/>
          <w:sz w:val="24"/>
        </w:rPr>
        <w:t xml:space="preserve">in this project have been </w:t>
      </w:r>
      <w:r w:rsidR="008B07B0" w:rsidRPr="00885BCC">
        <w:rPr>
          <w:rFonts w:ascii="Times New Roman" w:hAnsi="Times New Roman" w:cs="Times New Roman"/>
          <w:sz w:val="24"/>
        </w:rPr>
        <w:t>fulfilled</w:t>
      </w:r>
      <w:r w:rsidR="00C17F68" w:rsidRPr="00885BCC">
        <w:rPr>
          <w:rFonts w:ascii="Times New Roman" w:hAnsi="Times New Roman" w:cs="Times New Roman"/>
          <w:sz w:val="24"/>
        </w:rPr>
        <w:t>.</w:t>
      </w:r>
    </w:p>
    <w:p w14:paraId="0EB9E0DA" w14:textId="15C0AD4E" w:rsidR="00305E4A" w:rsidRPr="00885BCC" w:rsidRDefault="00305E4A" w:rsidP="00305E4A">
      <w:pPr>
        <w:pStyle w:val="Heading1"/>
        <w:rPr>
          <w:rFonts w:ascii="Times New Roman" w:eastAsia="Calibri" w:hAnsi="Times New Roman" w:cs="Times New Roman"/>
          <w:sz w:val="24"/>
        </w:rPr>
      </w:pPr>
      <w:r w:rsidRPr="00885BCC">
        <w:rPr>
          <w:rFonts w:ascii="Times New Roman" w:hAnsi="Times New Roman" w:cs="Times New Roman"/>
          <w:sz w:val="24"/>
        </w:rPr>
        <w:t>JUnit Test Quality</w:t>
      </w:r>
    </w:p>
    <w:p w14:paraId="695F3D52" w14:textId="02CFD8A1" w:rsidR="00305E4A" w:rsidRPr="00885BCC" w:rsidRDefault="00F14B9C" w:rsidP="00F14B9C">
      <w:pPr>
        <w:rPr>
          <w:rFonts w:ascii="Times New Roman" w:hAnsi="Times New Roman" w:cs="Times New Roman"/>
          <w:sz w:val="24"/>
        </w:rPr>
      </w:pPr>
      <w:r w:rsidRPr="00885BCC">
        <w:rPr>
          <w:rFonts w:ascii="Times New Roman" w:hAnsi="Times New Roman" w:cs="Times New Roman"/>
          <w:sz w:val="24"/>
        </w:rPr>
        <w:t xml:space="preserve">I believe the overall quality of my tests for this project was </w:t>
      </w:r>
      <w:r w:rsidR="00231A9A" w:rsidRPr="00885BCC">
        <w:rPr>
          <w:rFonts w:ascii="Times New Roman" w:hAnsi="Times New Roman" w:cs="Times New Roman"/>
          <w:sz w:val="24"/>
        </w:rPr>
        <w:t>satisfactory</w:t>
      </w:r>
      <w:r w:rsidRPr="00885BCC">
        <w:rPr>
          <w:rFonts w:ascii="Times New Roman" w:hAnsi="Times New Roman" w:cs="Times New Roman"/>
          <w:sz w:val="24"/>
        </w:rPr>
        <w:t xml:space="preserve"> as they covered a large percentage of the code. The coverage</w:t>
      </w:r>
      <w:r w:rsidR="00307E74" w:rsidRPr="00885BCC">
        <w:rPr>
          <w:rFonts w:ascii="Times New Roman" w:hAnsi="Times New Roman" w:cs="Times New Roman"/>
          <w:sz w:val="24"/>
        </w:rPr>
        <w:t xml:space="preserve"> is </w:t>
      </w:r>
      <w:r w:rsidRPr="00885BCC">
        <w:rPr>
          <w:rFonts w:ascii="Times New Roman" w:hAnsi="Times New Roman" w:cs="Times New Roman"/>
          <w:sz w:val="24"/>
        </w:rPr>
        <w:t>shown below.</w:t>
      </w:r>
    </w:p>
    <w:p w14:paraId="7E6FC0B9" w14:textId="0FEBDAC3" w:rsidR="00B07D51" w:rsidRPr="00885BCC" w:rsidRDefault="00B07D51" w:rsidP="00B07D51">
      <w:pPr>
        <w:ind w:firstLine="0"/>
        <w:rPr>
          <w:rFonts w:ascii="Times New Roman" w:hAnsi="Times New Roman" w:cs="Times New Roman"/>
          <w:b/>
          <w:bCs/>
          <w:sz w:val="24"/>
        </w:rPr>
      </w:pPr>
      <w:r w:rsidRPr="00885BCC">
        <w:rPr>
          <w:rFonts w:ascii="Times New Roman" w:hAnsi="Times New Roman" w:cs="Times New Roman"/>
          <w:b/>
          <w:bCs/>
          <w:sz w:val="24"/>
        </w:rPr>
        <w:t>Project One Coverage</w:t>
      </w:r>
    </w:p>
    <w:p w14:paraId="658A3A75" w14:textId="091C6B30" w:rsidR="00F14B9C" w:rsidRPr="00885BCC" w:rsidRDefault="00F14B9C" w:rsidP="00F14B9C">
      <w:pPr>
        <w:ind w:firstLine="0"/>
        <w:rPr>
          <w:rFonts w:ascii="Times New Roman" w:hAnsi="Times New Roman" w:cs="Times New Roman"/>
          <w:sz w:val="24"/>
        </w:rPr>
      </w:pPr>
      <w:r w:rsidRPr="00885BCC">
        <w:rPr>
          <w:rFonts w:ascii="Times New Roman" w:hAnsi="Times New Roman" w:cs="Times New Roman"/>
          <w:noProof/>
          <w:sz w:val="24"/>
        </w:rPr>
        <w:drawing>
          <wp:inline distT="0" distB="0" distL="0" distR="0" wp14:anchorId="2248D48D" wp14:editId="66B3D623">
            <wp:extent cx="5943600" cy="3116580"/>
            <wp:effectExtent l="0" t="0" r="0" b="7620"/>
            <wp:docPr id="14716860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86079"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inline>
        </w:drawing>
      </w:r>
    </w:p>
    <w:p w14:paraId="0D54A073" w14:textId="081384F1" w:rsidR="00835BB2" w:rsidRPr="00885BCC" w:rsidRDefault="00033E40" w:rsidP="00B07D51">
      <w:pPr>
        <w:rPr>
          <w:rFonts w:ascii="Times New Roman" w:hAnsi="Times New Roman" w:cs="Times New Roman"/>
          <w:sz w:val="24"/>
        </w:rPr>
      </w:pPr>
      <w:r w:rsidRPr="00885BCC">
        <w:rPr>
          <w:rFonts w:ascii="Times New Roman" w:hAnsi="Times New Roman" w:cs="Times New Roman"/>
          <w:sz w:val="24"/>
        </w:rPr>
        <w:t xml:space="preserve">I have brought about the code correctness by means of test cases which I have implemented for </w:t>
      </w:r>
      <w:r w:rsidR="001B40F9" w:rsidRPr="00885BCC">
        <w:rPr>
          <w:rFonts w:ascii="Times New Roman" w:hAnsi="Times New Roman" w:cs="Times New Roman"/>
          <w:sz w:val="24"/>
        </w:rPr>
        <w:t>every test case in accordance with the criteria in the rubric</w:t>
      </w:r>
      <w:r w:rsidR="00155730" w:rsidRPr="00885BCC">
        <w:rPr>
          <w:rFonts w:ascii="Times New Roman" w:hAnsi="Times New Roman" w:cs="Times New Roman"/>
          <w:sz w:val="24"/>
        </w:rPr>
        <w:t xml:space="preserve"> and those covered by the requirements. Thus, I have facilitated the effective testing through checking the work</w:t>
      </w:r>
      <w:r w:rsidR="00E23828" w:rsidRPr="00885BCC">
        <w:rPr>
          <w:rFonts w:ascii="Times New Roman" w:hAnsi="Times New Roman" w:cs="Times New Roman"/>
          <w:sz w:val="24"/>
        </w:rPr>
        <w:t xml:space="preserve"> and making sure that it is </w:t>
      </w:r>
      <w:r w:rsidR="00AD34BA" w:rsidRPr="00885BCC">
        <w:rPr>
          <w:rFonts w:ascii="Times New Roman" w:hAnsi="Times New Roman" w:cs="Times New Roman"/>
          <w:sz w:val="24"/>
        </w:rPr>
        <w:t xml:space="preserve">aligned </w:t>
      </w:r>
      <w:r w:rsidR="00E23828" w:rsidRPr="00885BCC">
        <w:rPr>
          <w:rFonts w:ascii="Times New Roman" w:hAnsi="Times New Roman" w:cs="Times New Roman"/>
          <w:sz w:val="24"/>
        </w:rPr>
        <w:t>with the requirements.</w:t>
      </w:r>
      <w:r w:rsidR="00595FD2" w:rsidRPr="00885BCC">
        <w:rPr>
          <w:rFonts w:ascii="Times New Roman" w:hAnsi="Times New Roman" w:cs="Times New Roman"/>
          <w:sz w:val="24"/>
        </w:rPr>
        <w:t xml:space="preserve"> As an example, shown below, </w:t>
      </w:r>
      <w:r w:rsidR="00F17027" w:rsidRPr="00885BCC">
        <w:rPr>
          <w:rFonts w:ascii="Times New Roman" w:hAnsi="Times New Roman" w:cs="Times New Roman"/>
          <w:sz w:val="24"/>
        </w:rPr>
        <w:t>I made sure the setters for the Appointment Date and the Appointment Description had all</w:t>
      </w:r>
      <w:r w:rsidR="000E6D17" w:rsidRPr="00885BCC">
        <w:rPr>
          <w:rFonts w:ascii="Times New Roman" w:hAnsi="Times New Roman" w:cs="Times New Roman"/>
          <w:sz w:val="24"/>
        </w:rPr>
        <w:t xml:space="preserve"> of</w:t>
      </w:r>
      <w:r w:rsidR="00F17027" w:rsidRPr="00885BCC">
        <w:rPr>
          <w:rFonts w:ascii="Times New Roman" w:hAnsi="Times New Roman" w:cs="Times New Roman"/>
          <w:sz w:val="24"/>
        </w:rPr>
        <w:t xml:space="preserve"> their branches covered</w:t>
      </w:r>
      <w:r w:rsidR="001A440B" w:rsidRPr="00885BCC">
        <w:rPr>
          <w:rFonts w:ascii="Times New Roman" w:hAnsi="Times New Roman" w:cs="Times New Roman"/>
          <w:sz w:val="24"/>
        </w:rPr>
        <w:t>.</w:t>
      </w:r>
    </w:p>
    <w:p w14:paraId="3874FD1D" w14:textId="77777777" w:rsidR="00835BB2" w:rsidRPr="00885BCC" w:rsidRDefault="00835BB2" w:rsidP="001A440B">
      <w:pPr>
        <w:rPr>
          <w:rFonts w:ascii="Times New Roman" w:hAnsi="Times New Roman" w:cs="Times New Roman"/>
          <w:sz w:val="24"/>
        </w:rPr>
      </w:pPr>
    </w:p>
    <w:p w14:paraId="71A3EEFB" w14:textId="77777777" w:rsidR="00835BB2" w:rsidRPr="00885BCC" w:rsidRDefault="00835BB2" w:rsidP="001A440B">
      <w:pPr>
        <w:rPr>
          <w:rFonts w:ascii="Times New Roman" w:hAnsi="Times New Roman" w:cs="Times New Roman"/>
          <w:sz w:val="24"/>
        </w:rPr>
      </w:pPr>
    </w:p>
    <w:p w14:paraId="411AA7BF" w14:textId="11B37026" w:rsidR="000E6D17" w:rsidRPr="00885BCC" w:rsidRDefault="000E6D17" w:rsidP="00F14B9C">
      <w:pPr>
        <w:ind w:firstLine="0"/>
        <w:rPr>
          <w:rFonts w:ascii="Times New Roman" w:hAnsi="Times New Roman" w:cs="Times New Roman"/>
          <w:b/>
          <w:bCs/>
          <w:sz w:val="24"/>
        </w:rPr>
      </w:pPr>
      <w:r w:rsidRPr="00885BCC">
        <w:rPr>
          <w:rFonts w:ascii="Times New Roman" w:hAnsi="Times New Roman" w:cs="Times New Roman"/>
          <w:b/>
          <w:bCs/>
          <w:sz w:val="24"/>
        </w:rPr>
        <w:t>Appointment.java (Project One)</w:t>
      </w:r>
    </w:p>
    <w:p w14:paraId="48784630" w14:textId="77878B5E" w:rsidR="00F17027" w:rsidRPr="00885BCC" w:rsidRDefault="00627004" w:rsidP="00F14B9C">
      <w:pPr>
        <w:ind w:firstLine="0"/>
        <w:rPr>
          <w:rFonts w:ascii="Times New Roman" w:hAnsi="Times New Roman" w:cs="Times New Roman"/>
          <w:sz w:val="24"/>
        </w:rPr>
      </w:pPr>
      <w:r w:rsidRPr="00885BCC">
        <w:rPr>
          <w:rFonts w:ascii="Times New Roman" w:hAnsi="Times New Roman" w:cs="Times New Roman"/>
          <w:noProof/>
          <w:sz w:val="24"/>
        </w:rPr>
        <w:drawing>
          <wp:inline distT="0" distB="0" distL="0" distR="0" wp14:anchorId="25FA8252" wp14:editId="627CC399">
            <wp:extent cx="5943600" cy="2036445"/>
            <wp:effectExtent l="0" t="0" r="0" b="1905"/>
            <wp:docPr id="1189272720" name="Picture 2"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72720" name="Picture 2" descr="A computer code with green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036445"/>
                    </a:xfrm>
                    <a:prstGeom prst="rect">
                      <a:avLst/>
                    </a:prstGeom>
                  </pic:spPr>
                </pic:pic>
              </a:graphicData>
            </a:graphic>
          </wp:inline>
        </w:drawing>
      </w:r>
    </w:p>
    <w:p w14:paraId="0F7A3A0A" w14:textId="47567BBD" w:rsidR="00833460" w:rsidRPr="00885BCC" w:rsidRDefault="00833460" w:rsidP="00F14B9C">
      <w:pPr>
        <w:ind w:firstLine="0"/>
        <w:rPr>
          <w:rFonts w:ascii="Times New Roman" w:hAnsi="Times New Roman" w:cs="Times New Roman"/>
          <w:sz w:val="24"/>
        </w:rPr>
      </w:pPr>
      <w:r w:rsidRPr="00885BCC">
        <w:rPr>
          <w:rFonts w:ascii="Times New Roman" w:hAnsi="Times New Roman" w:cs="Times New Roman"/>
          <w:sz w:val="24"/>
        </w:rPr>
        <w:t xml:space="preserve">I </w:t>
      </w:r>
      <w:r w:rsidR="009E2BC9" w:rsidRPr="00885BCC">
        <w:rPr>
          <w:rFonts w:ascii="Times New Roman" w:hAnsi="Times New Roman" w:cs="Times New Roman"/>
          <w:sz w:val="24"/>
        </w:rPr>
        <w:t xml:space="preserve">did this </w:t>
      </w:r>
      <w:r w:rsidR="00850C6D" w:rsidRPr="00885BCC">
        <w:rPr>
          <w:rFonts w:ascii="Times New Roman" w:hAnsi="Times New Roman" w:cs="Times New Roman"/>
          <w:sz w:val="24"/>
        </w:rPr>
        <w:t>by improving the test cases for</w:t>
      </w:r>
      <w:r w:rsidR="00B41FBA" w:rsidRPr="00885BCC">
        <w:rPr>
          <w:rFonts w:ascii="Times New Roman" w:hAnsi="Times New Roman" w:cs="Times New Roman"/>
          <w:sz w:val="24"/>
        </w:rPr>
        <w:t xml:space="preserve"> those two </w:t>
      </w:r>
      <w:r w:rsidR="008F2E68" w:rsidRPr="00885BCC">
        <w:rPr>
          <w:rFonts w:ascii="Times New Roman" w:hAnsi="Times New Roman" w:cs="Times New Roman"/>
          <w:sz w:val="24"/>
        </w:rPr>
        <w:t>variables</w:t>
      </w:r>
      <w:r w:rsidR="00B41FBA" w:rsidRPr="00885BCC">
        <w:rPr>
          <w:rFonts w:ascii="Times New Roman" w:hAnsi="Times New Roman" w:cs="Times New Roman"/>
          <w:sz w:val="24"/>
        </w:rPr>
        <w:t xml:space="preserve"> as </w:t>
      </w:r>
      <w:r w:rsidR="008F2E68" w:rsidRPr="00885BCC">
        <w:rPr>
          <w:rFonts w:ascii="Times New Roman" w:hAnsi="Times New Roman" w:cs="Times New Roman"/>
          <w:sz w:val="24"/>
        </w:rPr>
        <w:t>illustrated</w:t>
      </w:r>
      <w:r w:rsidR="00B41FBA" w:rsidRPr="00885BCC">
        <w:rPr>
          <w:rFonts w:ascii="Times New Roman" w:hAnsi="Times New Roman" w:cs="Times New Roman"/>
          <w:sz w:val="24"/>
        </w:rPr>
        <w:t xml:space="preserve"> below.</w:t>
      </w:r>
    </w:p>
    <w:p w14:paraId="56904614" w14:textId="0099F721" w:rsidR="004C0554" w:rsidRPr="00885BCC" w:rsidRDefault="004C0554" w:rsidP="00F14B9C">
      <w:pPr>
        <w:ind w:firstLine="0"/>
        <w:rPr>
          <w:rFonts w:ascii="Times New Roman" w:hAnsi="Times New Roman" w:cs="Times New Roman"/>
          <w:b/>
          <w:bCs/>
          <w:sz w:val="24"/>
        </w:rPr>
      </w:pPr>
      <w:r w:rsidRPr="00885BCC">
        <w:rPr>
          <w:rFonts w:ascii="Times New Roman" w:hAnsi="Times New Roman" w:cs="Times New Roman"/>
          <w:b/>
          <w:bCs/>
          <w:sz w:val="24"/>
        </w:rPr>
        <w:lastRenderedPageBreak/>
        <w:t>AppointmentTest.java</w:t>
      </w:r>
      <w:r w:rsidR="00B07D51" w:rsidRPr="00885BCC">
        <w:rPr>
          <w:rFonts w:ascii="Times New Roman" w:hAnsi="Times New Roman" w:cs="Times New Roman"/>
          <w:b/>
          <w:bCs/>
          <w:sz w:val="24"/>
        </w:rPr>
        <w:t xml:space="preserve"> (Project One)</w:t>
      </w:r>
      <w:r w:rsidR="006E2F89" w:rsidRPr="00885BCC">
        <w:rPr>
          <w:rFonts w:ascii="Times New Roman" w:hAnsi="Times New Roman" w:cs="Times New Roman"/>
          <w:noProof/>
          <w:sz w:val="24"/>
        </w:rPr>
        <w:drawing>
          <wp:inline distT="0" distB="0" distL="0" distR="0" wp14:anchorId="3A360D4C" wp14:editId="518E2FA6">
            <wp:extent cx="5943600" cy="3450590"/>
            <wp:effectExtent l="0" t="0" r="0" b="0"/>
            <wp:docPr id="1349687425" name="Picture 3"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87425" name="Picture 3" descr="A computer code with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450590"/>
                    </a:xfrm>
                    <a:prstGeom prst="rect">
                      <a:avLst/>
                    </a:prstGeom>
                  </pic:spPr>
                </pic:pic>
              </a:graphicData>
            </a:graphic>
          </wp:inline>
        </w:drawing>
      </w:r>
      <w:r w:rsidR="00627581" w:rsidRPr="00885BCC">
        <w:rPr>
          <w:rFonts w:ascii="Times New Roman" w:hAnsi="Times New Roman" w:cs="Times New Roman"/>
          <w:b/>
          <w:bCs/>
          <w:noProof/>
          <w:sz w:val="24"/>
        </w:rPr>
        <w:drawing>
          <wp:inline distT="0" distB="0" distL="0" distR="0" wp14:anchorId="2DAA6D34" wp14:editId="55A5506A">
            <wp:extent cx="5943600" cy="3795395"/>
            <wp:effectExtent l="0" t="0" r="0" b="0"/>
            <wp:docPr id="748624298" name="Picture 4"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4298" name="Picture 4" descr="A computer code with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795395"/>
                    </a:xfrm>
                    <a:prstGeom prst="rect">
                      <a:avLst/>
                    </a:prstGeom>
                  </pic:spPr>
                </pic:pic>
              </a:graphicData>
            </a:graphic>
          </wp:inline>
        </w:drawing>
      </w:r>
    </w:p>
    <w:p w14:paraId="43D90B9C" w14:textId="77777777" w:rsidR="00835BB2" w:rsidRPr="00885BCC" w:rsidRDefault="00835BB2" w:rsidP="00F14B9C">
      <w:pPr>
        <w:ind w:firstLine="0"/>
        <w:rPr>
          <w:rFonts w:ascii="Times New Roman" w:hAnsi="Times New Roman" w:cs="Times New Roman"/>
          <w:sz w:val="24"/>
        </w:rPr>
      </w:pPr>
    </w:p>
    <w:p w14:paraId="013C6856" w14:textId="349C1B84" w:rsidR="00305E4A" w:rsidRPr="00885BCC" w:rsidRDefault="007E29B9" w:rsidP="007E29B9">
      <w:pPr>
        <w:pStyle w:val="Heading1"/>
        <w:tabs>
          <w:tab w:val="center" w:pos="4680"/>
          <w:tab w:val="left" w:pos="7560"/>
        </w:tabs>
        <w:jc w:val="left"/>
        <w:rPr>
          <w:rFonts w:ascii="Times New Roman" w:hAnsi="Times New Roman" w:cs="Times New Roman"/>
          <w:sz w:val="24"/>
        </w:rPr>
      </w:pPr>
      <w:r w:rsidRPr="00885BCC">
        <w:rPr>
          <w:rFonts w:ascii="Times New Roman" w:hAnsi="Times New Roman" w:cs="Times New Roman"/>
          <w:sz w:val="24"/>
        </w:rPr>
        <w:lastRenderedPageBreak/>
        <w:tab/>
      </w:r>
      <w:r w:rsidR="00305E4A" w:rsidRPr="00885BCC">
        <w:rPr>
          <w:rFonts w:ascii="Times New Roman" w:hAnsi="Times New Roman" w:cs="Times New Roman"/>
          <w:sz w:val="24"/>
        </w:rPr>
        <w:t>Technically Sound Code</w:t>
      </w:r>
      <w:r w:rsidRPr="00885BCC">
        <w:rPr>
          <w:rFonts w:ascii="Times New Roman" w:hAnsi="Times New Roman" w:cs="Times New Roman"/>
          <w:sz w:val="24"/>
        </w:rPr>
        <w:tab/>
      </w:r>
    </w:p>
    <w:p w14:paraId="525F4098" w14:textId="1C388D03" w:rsidR="00073471" w:rsidRPr="00885BCC" w:rsidRDefault="004C6EAC" w:rsidP="00312F46">
      <w:pPr>
        <w:rPr>
          <w:rFonts w:ascii="Times New Roman" w:hAnsi="Times New Roman" w:cs="Times New Roman"/>
          <w:sz w:val="24"/>
        </w:rPr>
      </w:pPr>
      <w:r w:rsidRPr="00885BCC">
        <w:rPr>
          <w:rFonts w:ascii="Times New Roman" w:hAnsi="Times New Roman" w:cs="Times New Roman"/>
          <w:sz w:val="24"/>
        </w:rPr>
        <w:t xml:space="preserve"> </w:t>
      </w:r>
      <w:r w:rsidR="00312F46" w:rsidRPr="00885BCC">
        <w:rPr>
          <w:rFonts w:ascii="Times New Roman" w:hAnsi="Times New Roman" w:cs="Times New Roman"/>
          <w:sz w:val="24"/>
        </w:rPr>
        <w:t xml:space="preserve">I </w:t>
      </w:r>
      <w:r w:rsidR="002C2639" w:rsidRPr="00885BCC">
        <w:rPr>
          <w:rFonts w:ascii="Times New Roman" w:hAnsi="Times New Roman" w:cs="Times New Roman"/>
          <w:sz w:val="24"/>
        </w:rPr>
        <w:t xml:space="preserve">made certain </w:t>
      </w:r>
      <w:r w:rsidR="00312F46" w:rsidRPr="00885BCC">
        <w:rPr>
          <w:rFonts w:ascii="Times New Roman" w:hAnsi="Times New Roman" w:cs="Times New Roman"/>
          <w:sz w:val="24"/>
        </w:rPr>
        <w:t xml:space="preserve">that my code was technically sound by </w:t>
      </w:r>
      <w:r w:rsidR="002766BA" w:rsidRPr="00885BCC">
        <w:rPr>
          <w:rFonts w:ascii="Times New Roman" w:hAnsi="Times New Roman" w:cs="Times New Roman"/>
          <w:sz w:val="24"/>
        </w:rPr>
        <w:t>adding</w:t>
      </w:r>
      <w:r w:rsidR="00312F46" w:rsidRPr="00885BCC">
        <w:rPr>
          <w:rFonts w:ascii="Times New Roman" w:hAnsi="Times New Roman" w:cs="Times New Roman"/>
          <w:sz w:val="24"/>
        </w:rPr>
        <w:t xml:space="preserve"> variables for the task values, such as the </w:t>
      </w:r>
      <w:r w:rsidR="00AA7B6C" w:rsidRPr="00885BCC">
        <w:rPr>
          <w:rFonts w:ascii="Times New Roman" w:hAnsi="Times New Roman" w:cs="Times New Roman"/>
          <w:sz w:val="24"/>
        </w:rPr>
        <w:t>Appointment</w:t>
      </w:r>
      <w:r w:rsidR="00312F46" w:rsidRPr="00885BCC">
        <w:rPr>
          <w:rFonts w:ascii="Times New Roman" w:hAnsi="Times New Roman" w:cs="Times New Roman"/>
          <w:sz w:val="24"/>
        </w:rPr>
        <w:t xml:space="preserve"> ID, name, and description, at the top of the </w:t>
      </w:r>
      <w:r w:rsidR="00AA7B6C" w:rsidRPr="00885BCC">
        <w:rPr>
          <w:rFonts w:ascii="Times New Roman" w:hAnsi="Times New Roman" w:cs="Times New Roman"/>
          <w:sz w:val="24"/>
        </w:rPr>
        <w:t>Appointment</w:t>
      </w:r>
      <w:r w:rsidR="00312F46" w:rsidRPr="00885BCC">
        <w:rPr>
          <w:rFonts w:ascii="Times New Roman" w:hAnsi="Times New Roman" w:cs="Times New Roman"/>
          <w:sz w:val="24"/>
        </w:rPr>
        <w:t xml:space="preserve"> Test Java file. As an illustration</w:t>
      </w:r>
      <w:r w:rsidR="000F63E9" w:rsidRPr="00885BCC">
        <w:rPr>
          <w:rFonts w:ascii="Times New Roman" w:hAnsi="Times New Roman" w:cs="Times New Roman"/>
          <w:sz w:val="24"/>
        </w:rPr>
        <w:t>,</w:t>
      </w:r>
      <w:r w:rsidR="00312F46" w:rsidRPr="00885BCC">
        <w:rPr>
          <w:rFonts w:ascii="Times New Roman" w:hAnsi="Times New Roman" w:cs="Times New Roman"/>
          <w:sz w:val="24"/>
        </w:rPr>
        <w:t xml:space="preserve"> shown below, I included the Before Each annotation to ensure the variables are executed before the testing method. By doing this, I could verify that the coverage tests are consistent and accurate. </w:t>
      </w:r>
    </w:p>
    <w:p w14:paraId="4FBF51C4" w14:textId="6CFBE163" w:rsidR="00D76AE7" w:rsidRPr="00885BCC" w:rsidRDefault="00D76AE7" w:rsidP="00D76AE7">
      <w:pPr>
        <w:ind w:firstLine="0"/>
        <w:rPr>
          <w:rFonts w:ascii="Times New Roman" w:hAnsi="Times New Roman" w:cs="Times New Roman"/>
          <w:b/>
          <w:bCs/>
          <w:sz w:val="24"/>
        </w:rPr>
      </w:pPr>
      <w:r w:rsidRPr="00885BCC">
        <w:rPr>
          <w:rFonts w:ascii="Times New Roman" w:hAnsi="Times New Roman" w:cs="Times New Roman"/>
          <w:b/>
          <w:bCs/>
          <w:sz w:val="24"/>
        </w:rPr>
        <w:t>AppointmentTest.java (Project One)</w:t>
      </w:r>
    </w:p>
    <w:p w14:paraId="6DF2A454" w14:textId="2BACF097" w:rsidR="00D76AE7" w:rsidRPr="00885BCC" w:rsidRDefault="0093598F" w:rsidP="00D76AE7">
      <w:pPr>
        <w:ind w:firstLine="0"/>
        <w:rPr>
          <w:rFonts w:ascii="Times New Roman" w:hAnsi="Times New Roman" w:cs="Times New Roman"/>
          <w:sz w:val="24"/>
        </w:rPr>
      </w:pPr>
      <w:r w:rsidRPr="00885BCC">
        <w:rPr>
          <w:rFonts w:ascii="Times New Roman" w:hAnsi="Times New Roman" w:cs="Times New Roman"/>
          <w:noProof/>
          <w:sz w:val="24"/>
        </w:rPr>
        <w:drawing>
          <wp:inline distT="0" distB="0" distL="0" distR="0" wp14:anchorId="2496AA06" wp14:editId="419BB5B3">
            <wp:extent cx="4924425" cy="3448050"/>
            <wp:effectExtent l="0" t="0" r="9525" b="0"/>
            <wp:docPr id="651005454"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05454" name="Picture 5"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24425" cy="3448050"/>
                    </a:xfrm>
                    <a:prstGeom prst="rect">
                      <a:avLst/>
                    </a:prstGeom>
                  </pic:spPr>
                </pic:pic>
              </a:graphicData>
            </a:graphic>
          </wp:inline>
        </w:drawing>
      </w:r>
    </w:p>
    <w:p w14:paraId="2C04428E" w14:textId="4FC20E9E" w:rsidR="000B4306" w:rsidRPr="00885BCC" w:rsidRDefault="000B4306" w:rsidP="000B4306">
      <w:pPr>
        <w:rPr>
          <w:rFonts w:ascii="Times New Roman" w:hAnsi="Times New Roman" w:cs="Times New Roman"/>
          <w:sz w:val="24"/>
        </w:rPr>
      </w:pPr>
      <w:r w:rsidRPr="00885BCC">
        <w:rPr>
          <w:rFonts w:ascii="Times New Roman" w:hAnsi="Times New Roman" w:cs="Times New Roman"/>
          <w:sz w:val="24"/>
        </w:rPr>
        <w:t xml:space="preserve">To check the correctness of the task values, I characterized functional tests with the Test annotation which is displayed before each method as shown below. To test a valid Appointment ID, I included the Assert Not Null function to declare </w:t>
      </w:r>
      <w:r w:rsidR="00074B3E" w:rsidRPr="00885BCC">
        <w:rPr>
          <w:rFonts w:ascii="Times New Roman" w:hAnsi="Times New Roman" w:cs="Times New Roman"/>
          <w:sz w:val="24"/>
        </w:rPr>
        <w:t>it</w:t>
      </w:r>
      <w:r w:rsidRPr="00885BCC">
        <w:rPr>
          <w:rFonts w:ascii="Times New Roman" w:hAnsi="Times New Roman" w:cs="Times New Roman"/>
          <w:sz w:val="24"/>
        </w:rPr>
        <w:t xml:space="preserve"> as not null. Likewise, for a null Appointment ID, I included the Assert Null function. This verification process provides proper testing for all possible outcomes of the Appointment ID, name, and description.</w:t>
      </w:r>
    </w:p>
    <w:p w14:paraId="305A2D96" w14:textId="77777777" w:rsidR="00FF5D9C" w:rsidRPr="00885BCC" w:rsidRDefault="00FF5D9C" w:rsidP="000B4306">
      <w:pPr>
        <w:rPr>
          <w:rFonts w:ascii="Times New Roman" w:hAnsi="Times New Roman" w:cs="Times New Roman"/>
          <w:sz w:val="24"/>
        </w:rPr>
      </w:pPr>
    </w:p>
    <w:p w14:paraId="757E842D" w14:textId="77777777" w:rsidR="000B4306" w:rsidRPr="00885BCC" w:rsidRDefault="000B4306" w:rsidP="000B4306">
      <w:pPr>
        <w:ind w:firstLine="0"/>
        <w:rPr>
          <w:rFonts w:ascii="Times New Roman" w:hAnsi="Times New Roman" w:cs="Times New Roman"/>
          <w:b/>
          <w:bCs/>
          <w:sz w:val="24"/>
        </w:rPr>
      </w:pPr>
      <w:r w:rsidRPr="00885BCC">
        <w:rPr>
          <w:rFonts w:ascii="Times New Roman" w:hAnsi="Times New Roman" w:cs="Times New Roman"/>
          <w:b/>
          <w:bCs/>
          <w:sz w:val="24"/>
        </w:rPr>
        <w:lastRenderedPageBreak/>
        <w:t>AppointmentTest.java (Project One)</w:t>
      </w:r>
    </w:p>
    <w:p w14:paraId="77D93576" w14:textId="4299592E" w:rsidR="000B4306" w:rsidRPr="00885BCC" w:rsidRDefault="00FF5D9C" w:rsidP="000B4306">
      <w:pPr>
        <w:ind w:firstLine="0"/>
        <w:rPr>
          <w:rFonts w:ascii="Times New Roman" w:hAnsi="Times New Roman" w:cs="Times New Roman"/>
          <w:sz w:val="24"/>
        </w:rPr>
      </w:pPr>
      <w:r w:rsidRPr="00885BCC">
        <w:rPr>
          <w:rFonts w:ascii="Times New Roman" w:hAnsi="Times New Roman" w:cs="Times New Roman"/>
          <w:noProof/>
          <w:sz w:val="24"/>
        </w:rPr>
        <w:drawing>
          <wp:inline distT="0" distB="0" distL="0" distR="0" wp14:anchorId="0FFF18A6" wp14:editId="1BE8E54A">
            <wp:extent cx="5943600" cy="2943860"/>
            <wp:effectExtent l="0" t="0" r="0" b="8890"/>
            <wp:docPr id="1610819748"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19748" name="Picture 6"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3C3EA47E" w14:textId="6DB5FC84" w:rsidR="00B82DDB" w:rsidRPr="00885BCC" w:rsidRDefault="00167287" w:rsidP="007C5888">
      <w:pPr>
        <w:rPr>
          <w:rFonts w:ascii="Times New Roman" w:hAnsi="Times New Roman" w:cs="Times New Roman"/>
          <w:sz w:val="24"/>
        </w:rPr>
      </w:pPr>
      <w:r w:rsidRPr="00885BCC">
        <w:rPr>
          <w:rFonts w:ascii="Times New Roman" w:hAnsi="Times New Roman" w:cs="Times New Roman"/>
          <w:sz w:val="24"/>
        </w:rPr>
        <w:t xml:space="preserve">I applied the same </w:t>
      </w:r>
      <w:r w:rsidR="007C5888" w:rsidRPr="00885BCC">
        <w:rPr>
          <w:rFonts w:ascii="Times New Roman" w:hAnsi="Times New Roman" w:cs="Times New Roman"/>
          <w:sz w:val="24"/>
        </w:rPr>
        <w:t>meth</w:t>
      </w:r>
      <w:r w:rsidR="00EB3EA8" w:rsidRPr="00885BCC">
        <w:rPr>
          <w:rFonts w:ascii="Times New Roman" w:hAnsi="Times New Roman" w:cs="Times New Roman"/>
          <w:sz w:val="24"/>
        </w:rPr>
        <w:t>odologies</w:t>
      </w:r>
      <w:r w:rsidRPr="00885BCC">
        <w:rPr>
          <w:rFonts w:ascii="Times New Roman" w:hAnsi="Times New Roman" w:cs="Times New Roman"/>
          <w:sz w:val="24"/>
        </w:rPr>
        <w:t xml:space="preserve"> for the Contact Test and </w:t>
      </w:r>
      <w:r w:rsidR="002D7DF7" w:rsidRPr="00885BCC">
        <w:rPr>
          <w:rFonts w:ascii="Times New Roman" w:hAnsi="Times New Roman" w:cs="Times New Roman"/>
          <w:sz w:val="24"/>
        </w:rPr>
        <w:t>Task Test Java files.</w:t>
      </w:r>
      <w:r w:rsidR="008E146B" w:rsidRPr="00885BCC">
        <w:rPr>
          <w:rFonts w:ascii="Times New Roman" w:hAnsi="Times New Roman" w:cs="Times New Roman"/>
          <w:sz w:val="24"/>
        </w:rPr>
        <w:t xml:space="preserve"> This approach ensured that the code maintained an efficient standard of technical soundness</w:t>
      </w:r>
      <w:r w:rsidR="008063E8" w:rsidRPr="00885BCC">
        <w:rPr>
          <w:rFonts w:ascii="Times New Roman" w:hAnsi="Times New Roman" w:cs="Times New Roman"/>
          <w:sz w:val="24"/>
        </w:rPr>
        <w:t xml:space="preserve">, allowing me </w:t>
      </w:r>
      <w:r w:rsidR="007705FD" w:rsidRPr="00885BCC">
        <w:rPr>
          <w:rFonts w:ascii="Times New Roman" w:hAnsi="Times New Roman" w:cs="Times New Roman"/>
          <w:sz w:val="24"/>
        </w:rPr>
        <w:t xml:space="preserve">to </w:t>
      </w:r>
      <w:r w:rsidR="00F30E73" w:rsidRPr="00885BCC">
        <w:rPr>
          <w:rFonts w:ascii="Times New Roman" w:hAnsi="Times New Roman" w:cs="Times New Roman"/>
          <w:sz w:val="24"/>
        </w:rPr>
        <w:t>build more seamless code</w:t>
      </w:r>
      <w:r w:rsidR="008063E8" w:rsidRPr="00885BCC">
        <w:rPr>
          <w:rFonts w:ascii="Times New Roman" w:hAnsi="Times New Roman" w:cs="Times New Roman"/>
          <w:sz w:val="24"/>
        </w:rPr>
        <w:t xml:space="preserve"> and provide </w:t>
      </w:r>
      <w:r w:rsidR="00615BCC" w:rsidRPr="00885BCC">
        <w:rPr>
          <w:rFonts w:ascii="Times New Roman" w:hAnsi="Times New Roman" w:cs="Times New Roman"/>
          <w:sz w:val="24"/>
        </w:rPr>
        <w:t>greater</w:t>
      </w:r>
      <w:r w:rsidR="007C5888" w:rsidRPr="00885BCC">
        <w:rPr>
          <w:rFonts w:ascii="Times New Roman" w:hAnsi="Times New Roman" w:cs="Times New Roman"/>
          <w:sz w:val="24"/>
        </w:rPr>
        <w:t xml:space="preserve"> code quality and integrity of this project.</w:t>
      </w:r>
    </w:p>
    <w:p w14:paraId="6704E080" w14:textId="231C0FD6" w:rsidR="00305E4A" w:rsidRPr="00885BCC" w:rsidRDefault="00305E4A" w:rsidP="00627993">
      <w:pPr>
        <w:pStyle w:val="Heading1"/>
        <w:rPr>
          <w:rFonts w:ascii="Times New Roman" w:eastAsia="Calibri" w:hAnsi="Times New Roman" w:cs="Times New Roman"/>
          <w:sz w:val="24"/>
        </w:rPr>
      </w:pPr>
      <w:r w:rsidRPr="00885BCC">
        <w:rPr>
          <w:rFonts w:ascii="Times New Roman" w:hAnsi="Times New Roman" w:cs="Times New Roman"/>
          <w:sz w:val="24"/>
        </w:rPr>
        <w:t>Efficient Code</w:t>
      </w:r>
    </w:p>
    <w:p w14:paraId="2822112E" w14:textId="49FD8275" w:rsidR="00A417C1" w:rsidRPr="00885BCC" w:rsidRDefault="00C32748" w:rsidP="00513155">
      <w:pPr>
        <w:rPr>
          <w:rFonts w:ascii="Times New Roman" w:hAnsi="Times New Roman" w:cs="Times New Roman"/>
          <w:sz w:val="24"/>
        </w:rPr>
      </w:pPr>
      <w:r w:rsidRPr="00885BCC">
        <w:rPr>
          <w:rFonts w:ascii="Times New Roman" w:hAnsi="Times New Roman" w:cs="Times New Roman"/>
          <w:sz w:val="24"/>
        </w:rPr>
        <w:t>To</w:t>
      </w:r>
      <w:r w:rsidR="00513155" w:rsidRPr="00885BCC">
        <w:rPr>
          <w:rFonts w:ascii="Times New Roman" w:hAnsi="Times New Roman" w:cs="Times New Roman"/>
          <w:sz w:val="24"/>
        </w:rPr>
        <w:t xml:space="preserve"> </w:t>
      </w:r>
      <w:r w:rsidRPr="00885BCC">
        <w:rPr>
          <w:rFonts w:ascii="Times New Roman" w:hAnsi="Times New Roman" w:cs="Times New Roman"/>
          <w:sz w:val="24"/>
        </w:rPr>
        <w:t>make my</w:t>
      </w:r>
      <w:r w:rsidR="00513155" w:rsidRPr="00885BCC">
        <w:rPr>
          <w:rFonts w:ascii="Times New Roman" w:hAnsi="Times New Roman" w:cs="Times New Roman"/>
          <w:sz w:val="24"/>
        </w:rPr>
        <w:t xml:space="preserve"> code efficient, I applied a hash map for storing the Task, Contact, and Appointment objects, with which I have been able to test the methods of adding, deleting, and updating contacts</w:t>
      </w:r>
      <w:r w:rsidR="00091C00" w:rsidRPr="00885BCC">
        <w:rPr>
          <w:rFonts w:ascii="Times New Roman" w:hAnsi="Times New Roman" w:cs="Times New Roman"/>
          <w:sz w:val="24"/>
        </w:rPr>
        <w:t xml:space="preserve">, </w:t>
      </w:r>
      <w:proofErr w:type="gramStart"/>
      <w:r w:rsidR="00885BCC" w:rsidRPr="00885BCC">
        <w:rPr>
          <w:rFonts w:ascii="Times New Roman" w:hAnsi="Times New Roman" w:cs="Times New Roman"/>
          <w:sz w:val="24"/>
        </w:rPr>
        <w:t>tasks</w:t>
      </w:r>
      <w:proofErr w:type="gramEnd"/>
      <w:r w:rsidR="00091C00" w:rsidRPr="00885BCC">
        <w:rPr>
          <w:rFonts w:ascii="Times New Roman" w:hAnsi="Times New Roman" w:cs="Times New Roman"/>
          <w:sz w:val="24"/>
        </w:rPr>
        <w:t xml:space="preserve"> and appointments</w:t>
      </w:r>
      <w:r w:rsidR="00513155" w:rsidRPr="00885BCC">
        <w:rPr>
          <w:rFonts w:ascii="Times New Roman" w:hAnsi="Times New Roman" w:cs="Times New Roman"/>
          <w:sz w:val="24"/>
        </w:rPr>
        <w:t>, as illustrated below.</w:t>
      </w:r>
    </w:p>
    <w:p w14:paraId="070C6634" w14:textId="33DEB9AE" w:rsidR="00006828" w:rsidRPr="00885BCC" w:rsidRDefault="00006828" w:rsidP="00006828">
      <w:pPr>
        <w:ind w:firstLine="0"/>
        <w:rPr>
          <w:rFonts w:ascii="Times New Roman" w:hAnsi="Times New Roman" w:cs="Times New Roman"/>
          <w:b/>
          <w:bCs/>
          <w:sz w:val="24"/>
        </w:rPr>
      </w:pPr>
      <w:r w:rsidRPr="00885BCC">
        <w:rPr>
          <w:rFonts w:ascii="Times New Roman" w:hAnsi="Times New Roman" w:cs="Times New Roman"/>
          <w:b/>
          <w:bCs/>
          <w:sz w:val="24"/>
        </w:rPr>
        <w:t>ContactService.java (Adding a New Contact)</w:t>
      </w:r>
    </w:p>
    <w:p w14:paraId="22B69F82" w14:textId="2CF417F5" w:rsidR="00D0654E" w:rsidRPr="00885BCC" w:rsidRDefault="00494E24" w:rsidP="00006828">
      <w:pPr>
        <w:ind w:firstLine="0"/>
        <w:rPr>
          <w:rFonts w:ascii="Times New Roman" w:hAnsi="Times New Roman" w:cs="Times New Roman"/>
          <w:sz w:val="24"/>
        </w:rPr>
      </w:pPr>
      <w:r w:rsidRPr="00885BCC">
        <w:rPr>
          <w:rFonts w:ascii="Times New Roman" w:hAnsi="Times New Roman" w:cs="Times New Roman"/>
          <w:noProof/>
          <w:sz w:val="24"/>
        </w:rPr>
        <w:lastRenderedPageBreak/>
        <w:drawing>
          <wp:inline distT="0" distB="0" distL="0" distR="0" wp14:anchorId="2B47E507" wp14:editId="2AC20AA9">
            <wp:extent cx="5943600" cy="2338070"/>
            <wp:effectExtent l="0" t="0" r="0" b="5080"/>
            <wp:docPr id="9147712"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712" name="Picture 7" descr="A screen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338070"/>
                    </a:xfrm>
                    <a:prstGeom prst="rect">
                      <a:avLst/>
                    </a:prstGeom>
                  </pic:spPr>
                </pic:pic>
              </a:graphicData>
            </a:graphic>
          </wp:inline>
        </w:drawing>
      </w:r>
    </w:p>
    <w:p w14:paraId="6F875660" w14:textId="4475DFA2" w:rsidR="00006828" w:rsidRPr="00885BCC" w:rsidRDefault="00006828" w:rsidP="00006828">
      <w:pPr>
        <w:ind w:firstLine="0"/>
        <w:rPr>
          <w:rFonts w:ascii="Times New Roman" w:hAnsi="Times New Roman" w:cs="Times New Roman"/>
          <w:b/>
          <w:bCs/>
          <w:sz w:val="24"/>
        </w:rPr>
      </w:pPr>
      <w:r w:rsidRPr="00885BCC">
        <w:rPr>
          <w:rFonts w:ascii="Times New Roman" w:hAnsi="Times New Roman" w:cs="Times New Roman"/>
          <w:b/>
          <w:bCs/>
          <w:sz w:val="24"/>
        </w:rPr>
        <w:t>TaskService.java (Adding a New Task)</w:t>
      </w:r>
    </w:p>
    <w:p w14:paraId="1E6E0541" w14:textId="6747DD0D" w:rsidR="00D0654E" w:rsidRPr="00885BCC" w:rsidRDefault="00494E24" w:rsidP="00006828">
      <w:pPr>
        <w:ind w:firstLine="0"/>
        <w:rPr>
          <w:rFonts w:ascii="Times New Roman" w:hAnsi="Times New Roman" w:cs="Times New Roman"/>
          <w:sz w:val="24"/>
        </w:rPr>
      </w:pPr>
      <w:r w:rsidRPr="00885BCC">
        <w:rPr>
          <w:rFonts w:ascii="Times New Roman" w:hAnsi="Times New Roman" w:cs="Times New Roman"/>
          <w:noProof/>
          <w:sz w:val="24"/>
        </w:rPr>
        <w:drawing>
          <wp:inline distT="0" distB="0" distL="0" distR="0" wp14:anchorId="4AF82E96" wp14:editId="539A18C6">
            <wp:extent cx="5943600" cy="2314575"/>
            <wp:effectExtent l="0" t="0" r="0" b="9525"/>
            <wp:docPr id="1194945378" name="Picture 8"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45378" name="Picture 8" descr="A computer code with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1FB5E471" w14:textId="0077778A" w:rsidR="00006828" w:rsidRPr="00885BCC" w:rsidRDefault="00006828" w:rsidP="00006828">
      <w:pPr>
        <w:ind w:firstLine="0"/>
        <w:rPr>
          <w:rFonts w:ascii="Times New Roman" w:hAnsi="Times New Roman" w:cs="Times New Roman"/>
          <w:b/>
          <w:bCs/>
          <w:sz w:val="24"/>
        </w:rPr>
      </w:pPr>
      <w:r w:rsidRPr="00885BCC">
        <w:rPr>
          <w:rFonts w:ascii="Times New Roman" w:hAnsi="Times New Roman" w:cs="Times New Roman"/>
          <w:b/>
          <w:bCs/>
          <w:sz w:val="24"/>
        </w:rPr>
        <w:t>AppointmentService.java (Adding a New Appointment)</w:t>
      </w:r>
    </w:p>
    <w:p w14:paraId="76212DA4" w14:textId="43AB686D" w:rsidR="00D0654E" w:rsidRPr="00885BCC" w:rsidRDefault="00494E24" w:rsidP="00006828">
      <w:pPr>
        <w:ind w:firstLine="0"/>
        <w:rPr>
          <w:rFonts w:ascii="Times New Roman" w:hAnsi="Times New Roman" w:cs="Times New Roman"/>
          <w:sz w:val="24"/>
        </w:rPr>
      </w:pPr>
      <w:r w:rsidRPr="00885BCC">
        <w:rPr>
          <w:rFonts w:ascii="Times New Roman" w:hAnsi="Times New Roman" w:cs="Times New Roman"/>
          <w:noProof/>
          <w:sz w:val="24"/>
        </w:rPr>
        <w:drawing>
          <wp:inline distT="0" distB="0" distL="0" distR="0" wp14:anchorId="21D1F4AB" wp14:editId="05CC9C28">
            <wp:extent cx="5943600" cy="1819275"/>
            <wp:effectExtent l="0" t="0" r="0" b="9525"/>
            <wp:docPr id="1143424993" name="Picture 9"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24993" name="Picture 9" descr="A computer code with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1819275"/>
                    </a:xfrm>
                    <a:prstGeom prst="rect">
                      <a:avLst/>
                    </a:prstGeom>
                  </pic:spPr>
                </pic:pic>
              </a:graphicData>
            </a:graphic>
          </wp:inline>
        </w:drawing>
      </w:r>
    </w:p>
    <w:p w14:paraId="19F961D4" w14:textId="1A8A4AEA" w:rsidR="005D6822" w:rsidRPr="00885BCC" w:rsidRDefault="005D6822" w:rsidP="005D6822">
      <w:pPr>
        <w:rPr>
          <w:rFonts w:ascii="Times New Roman" w:hAnsi="Times New Roman" w:cs="Times New Roman"/>
          <w:sz w:val="24"/>
        </w:rPr>
      </w:pPr>
      <w:r w:rsidRPr="00885BCC">
        <w:rPr>
          <w:rFonts w:ascii="Times New Roman" w:hAnsi="Times New Roman" w:cs="Times New Roman"/>
          <w:sz w:val="24"/>
        </w:rPr>
        <w:lastRenderedPageBreak/>
        <w:t xml:space="preserve">I accomplished this </w:t>
      </w:r>
      <w:r w:rsidR="00700B25" w:rsidRPr="00885BCC">
        <w:rPr>
          <w:rFonts w:ascii="Times New Roman" w:hAnsi="Times New Roman" w:cs="Times New Roman"/>
          <w:sz w:val="24"/>
        </w:rPr>
        <w:t>through the Contains Key procedure, which can, when used, quickly find a contact</w:t>
      </w:r>
      <w:r w:rsidR="00345FF0" w:rsidRPr="00885BCC">
        <w:rPr>
          <w:rFonts w:ascii="Times New Roman" w:hAnsi="Times New Roman" w:cs="Times New Roman"/>
          <w:sz w:val="24"/>
        </w:rPr>
        <w:t>, task, or appointment</w:t>
      </w:r>
      <w:r w:rsidR="00700B25" w:rsidRPr="00885BCC">
        <w:rPr>
          <w:rFonts w:ascii="Times New Roman" w:hAnsi="Times New Roman" w:cs="Times New Roman"/>
          <w:sz w:val="24"/>
        </w:rPr>
        <w:t xml:space="preserve"> in a hash map. </w:t>
      </w:r>
      <w:r w:rsidR="00345FF0" w:rsidRPr="00885BCC">
        <w:rPr>
          <w:rFonts w:ascii="Times New Roman" w:hAnsi="Times New Roman" w:cs="Times New Roman"/>
          <w:sz w:val="24"/>
        </w:rPr>
        <w:t>By utilizing the power of a hash map, the locating and handling of Appointment, Task, and Contact entities have been very much facilitated. Consequently, the operations like adding, deleting, and updating have become si</w:t>
      </w:r>
      <w:r w:rsidR="00283D27" w:rsidRPr="00885BCC">
        <w:rPr>
          <w:rFonts w:ascii="Times New Roman" w:hAnsi="Times New Roman" w:cs="Times New Roman"/>
          <w:sz w:val="24"/>
        </w:rPr>
        <w:t>mple and quick at the testing point</w:t>
      </w:r>
      <w:r w:rsidR="00D23818" w:rsidRPr="00885BCC">
        <w:rPr>
          <w:rFonts w:ascii="Times New Roman" w:hAnsi="Times New Roman" w:cs="Times New Roman"/>
          <w:sz w:val="24"/>
        </w:rPr>
        <w:t xml:space="preserve">. My structure gave me the opportunity to check the methods’ correctness and also to be sure that the services were registering accurately in each test case. </w:t>
      </w:r>
      <w:r w:rsidR="00747A31" w:rsidRPr="00885BCC">
        <w:rPr>
          <w:rFonts w:ascii="Times New Roman" w:hAnsi="Times New Roman" w:cs="Times New Roman"/>
          <w:sz w:val="24"/>
        </w:rPr>
        <w:t>I used this structure in</w:t>
      </w:r>
      <w:r w:rsidR="00D23818" w:rsidRPr="00885BCC">
        <w:rPr>
          <w:rFonts w:ascii="Times New Roman" w:hAnsi="Times New Roman" w:cs="Times New Roman"/>
          <w:sz w:val="24"/>
        </w:rPr>
        <w:t xml:space="preserve"> the Contact Service, Task Service</w:t>
      </w:r>
      <w:r w:rsidR="00E60DC5" w:rsidRPr="00885BCC">
        <w:rPr>
          <w:rFonts w:ascii="Times New Roman" w:hAnsi="Times New Roman" w:cs="Times New Roman"/>
          <w:sz w:val="24"/>
        </w:rPr>
        <w:t>,</w:t>
      </w:r>
      <w:r w:rsidR="00D23818" w:rsidRPr="00885BCC">
        <w:rPr>
          <w:rFonts w:ascii="Times New Roman" w:hAnsi="Times New Roman" w:cs="Times New Roman"/>
          <w:sz w:val="24"/>
        </w:rPr>
        <w:t xml:space="preserve"> and Appointment Service Java files</w:t>
      </w:r>
      <w:r w:rsidR="00747A31" w:rsidRPr="00885BCC">
        <w:rPr>
          <w:rFonts w:ascii="Times New Roman" w:hAnsi="Times New Roman" w:cs="Times New Roman"/>
          <w:sz w:val="24"/>
        </w:rPr>
        <w:t xml:space="preserve">, </w:t>
      </w:r>
      <w:r w:rsidR="00D76740" w:rsidRPr="00885BCC">
        <w:rPr>
          <w:rFonts w:ascii="Times New Roman" w:hAnsi="Times New Roman" w:cs="Times New Roman"/>
          <w:sz w:val="24"/>
        </w:rPr>
        <w:t>significantly changing</w:t>
      </w:r>
      <w:r w:rsidR="00D23818" w:rsidRPr="00885BCC">
        <w:rPr>
          <w:rFonts w:ascii="Times New Roman" w:hAnsi="Times New Roman" w:cs="Times New Roman"/>
          <w:sz w:val="24"/>
        </w:rPr>
        <w:t xml:space="preserve"> the arrangements and the quality of the hash map. The service layer has become more stable and responsive.</w:t>
      </w:r>
    </w:p>
    <w:p w14:paraId="3DF9D020" w14:textId="26C81F1B" w:rsidR="00A417C1" w:rsidRPr="00885BCC" w:rsidRDefault="001E77AA" w:rsidP="001E77AA">
      <w:pPr>
        <w:pStyle w:val="Heading1"/>
        <w:rPr>
          <w:rStyle w:val="FootnoteReference"/>
          <w:rFonts w:ascii="Times New Roman" w:eastAsia="Calibri" w:hAnsi="Times New Roman" w:cs="Times New Roman"/>
          <w:sz w:val="24"/>
          <w:vertAlign w:val="baseline"/>
        </w:rPr>
      </w:pPr>
      <w:r w:rsidRPr="00885BCC">
        <w:rPr>
          <w:rFonts w:ascii="Times New Roman" w:hAnsi="Times New Roman" w:cs="Times New Roman"/>
          <w:sz w:val="24"/>
        </w:rPr>
        <w:t>Testing Techniques</w:t>
      </w:r>
    </w:p>
    <w:p w14:paraId="23D26038" w14:textId="5B089E5A" w:rsidR="00A376F9" w:rsidRPr="00885BCC" w:rsidRDefault="00C173B5" w:rsidP="00A376F9">
      <w:pPr>
        <w:rPr>
          <w:rFonts w:ascii="Times New Roman" w:eastAsia="Calibri" w:hAnsi="Times New Roman" w:cs="Times New Roman"/>
          <w:sz w:val="24"/>
        </w:rPr>
      </w:pPr>
      <w:r w:rsidRPr="00885BCC">
        <w:rPr>
          <w:rFonts w:ascii="Times New Roman" w:hAnsi="Times New Roman" w:cs="Times New Roman"/>
          <w:sz w:val="24"/>
        </w:rPr>
        <w:t>Throughout this project, I have learned that JUnit testing is effi</w:t>
      </w:r>
      <w:r w:rsidR="00D03F91" w:rsidRPr="00885BCC">
        <w:rPr>
          <w:rFonts w:ascii="Times New Roman" w:hAnsi="Times New Roman" w:cs="Times New Roman"/>
          <w:sz w:val="24"/>
        </w:rPr>
        <w:t xml:space="preserve">cient because it tests the program in the stages which are less developed, making it </w:t>
      </w:r>
      <w:r w:rsidR="001F4CAD" w:rsidRPr="00885BCC">
        <w:rPr>
          <w:rFonts w:ascii="Times New Roman" w:hAnsi="Times New Roman" w:cs="Times New Roman"/>
          <w:sz w:val="24"/>
        </w:rPr>
        <w:t>especially useful</w:t>
      </w:r>
      <w:r w:rsidR="00D03F91" w:rsidRPr="00885BCC">
        <w:rPr>
          <w:rFonts w:ascii="Times New Roman" w:hAnsi="Times New Roman" w:cs="Times New Roman"/>
          <w:sz w:val="24"/>
        </w:rPr>
        <w:t xml:space="preserve"> to find bugs quickly. </w:t>
      </w:r>
      <w:r w:rsidR="00C21FA4" w:rsidRPr="00885BCC">
        <w:rPr>
          <w:rFonts w:ascii="Times New Roman" w:hAnsi="Times New Roman" w:cs="Times New Roman"/>
          <w:sz w:val="24"/>
        </w:rPr>
        <w:t>This method</w:t>
      </w:r>
      <w:r w:rsidR="006A59A5" w:rsidRPr="00885BCC">
        <w:rPr>
          <w:rFonts w:ascii="Times New Roman" w:hAnsi="Times New Roman" w:cs="Times New Roman"/>
          <w:sz w:val="24"/>
        </w:rPr>
        <w:t xml:space="preserve"> ha</w:t>
      </w:r>
      <w:r w:rsidR="00C21FA4" w:rsidRPr="00885BCC">
        <w:rPr>
          <w:rFonts w:ascii="Times New Roman" w:hAnsi="Times New Roman" w:cs="Times New Roman"/>
          <w:sz w:val="24"/>
        </w:rPr>
        <w:t>s</w:t>
      </w:r>
      <w:r w:rsidR="006A59A5" w:rsidRPr="00885BCC">
        <w:rPr>
          <w:rFonts w:ascii="Times New Roman" w:hAnsi="Times New Roman" w:cs="Times New Roman"/>
          <w:sz w:val="24"/>
        </w:rPr>
        <w:t xml:space="preserve"> helped me before in the previous modules, so</w:t>
      </w:r>
      <w:r w:rsidR="00D03F91" w:rsidRPr="00885BCC">
        <w:rPr>
          <w:rFonts w:ascii="Times New Roman" w:hAnsi="Times New Roman" w:cs="Times New Roman"/>
          <w:sz w:val="24"/>
        </w:rPr>
        <w:t xml:space="preserve"> I decided to implement </w:t>
      </w:r>
      <w:r w:rsidR="00C21FA4" w:rsidRPr="00885BCC">
        <w:rPr>
          <w:rFonts w:ascii="Times New Roman" w:hAnsi="Times New Roman" w:cs="Times New Roman"/>
          <w:sz w:val="24"/>
        </w:rPr>
        <w:t xml:space="preserve">it </w:t>
      </w:r>
      <w:r w:rsidR="00D03F91" w:rsidRPr="00885BCC">
        <w:rPr>
          <w:rFonts w:ascii="Times New Roman" w:hAnsi="Times New Roman" w:cs="Times New Roman"/>
          <w:sz w:val="24"/>
        </w:rPr>
        <w:t>for the three services in this project. For instance, the code in the Contact</w:t>
      </w:r>
      <w:r w:rsidR="003B5654" w:rsidRPr="00885BCC">
        <w:rPr>
          <w:rFonts w:ascii="Times New Roman" w:hAnsi="Times New Roman" w:cs="Times New Roman"/>
          <w:sz w:val="24"/>
        </w:rPr>
        <w:t xml:space="preserve"> Service involved making changes to contacts by adding, removing, or updating them. I </w:t>
      </w:r>
      <w:r w:rsidR="00E21DB6" w:rsidRPr="00885BCC">
        <w:rPr>
          <w:rFonts w:ascii="Times New Roman" w:hAnsi="Times New Roman" w:cs="Times New Roman"/>
          <w:sz w:val="24"/>
        </w:rPr>
        <w:t>employed</w:t>
      </w:r>
      <w:r w:rsidR="003B5654" w:rsidRPr="00885BCC">
        <w:rPr>
          <w:rFonts w:ascii="Times New Roman" w:hAnsi="Times New Roman" w:cs="Times New Roman"/>
          <w:sz w:val="24"/>
        </w:rPr>
        <w:t xml:space="preserve"> this method</w:t>
      </w:r>
      <w:r w:rsidR="00E471AB" w:rsidRPr="00885BCC">
        <w:rPr>
          <w:rFonts w:ascii="Times New Roman" w:hAnsi="Times New Roman" w:cs="Times New Roman"/>
          <w:sz w:val="24"/>
        </w:rPr>
        <w:t xml:space="preserve"> to </w:t>
      </w:r>
      <w:r w:rsidR="00E21DB6" w:rsidRPr="00885BCC">
        <w:rPr>
          <w:rFonts w:ascii="Times New Roman" w:hAnsi="Times New Roman" w:cs="Times New Roman"/>
          <w:sz w:val="24"/>
        </w:rPr>
        <w:t>confirm</w:t>
      </w:r>
      <w:r w:rsidR="00E471AB" w:rsidRPr="00885BCC">
        <w:rPr>
          <w:rFonts w:ascii="Times New Roman" w:hAnsi="Times New Roman" w:cs="Times New Roman"/>
          <w:sz w:val="24"/>
        </w:rPr>
        <w:t xml:space="preserve"> the code worked and to find any defects. Besides that, I have thought of </w:t>
      </w:r>
      <w:r w:rsidR="009A4DEE" w:rsidRPr="00885BCC">
        <w:rPr>
          <w:rFonts w:ascii="Times New Roman" w:hAnsi="Times New Roman" w:cs="Times New Roman"/>
          <w:sz w:val="24"/>
        </w:rPr>
        <w:t xml:space="preserve">different ways which can be used for the improvement of the code at various services like code reviews and refactoring. These methods are preceded by initial testing which is used for bug-finding in the code. </w:t>
      </w:r>
    </w:p>
    <w:p w14:paraId="58C21424" w14:textId="36FE97E5" w:rsidR="00A376F9" w:rsidRPr="00885BCC" w:rsidRDefault="00A376F9" w:rsidP="00A376F9">
      <w:pPr>
        <w:ind w:firstLine="0"/>
        <w:rPr>
          <w:rFonts w:ascii="Times New Roman" w:hAnsi="Times New Roman" w:cs="Times New Roman"/>
          <w:sz w:val="24"/>
        </w:rPr>
      </w:pPr>
      <w:r w:rsidRPr="00885BCC">
        <w:rPr>
          <w:rFonts w:ascii="Times New Roman" w:hAnsi="Times New Roman" w:cs="Times New Roman"/>
          <w:sz w:val="24"/>
        </w:rPr>
        <w:tab/>
        <w:t xml:space="preserve">Several distinct software techniques were not included in </w:t>
      </w:r>
      <w:r w:rsidR="00915A9E" w:rsidRPr="00885BCC">
        <w:rPr>
          <w:rFonts w:ascii="Times New Roman" w:hAnsi="Times New Roman" w:cs="Times New Roman"/>
          <w:sz w:val="24"/>
        </w:rPr>
        <w:t>this</w:t>
      </w:r>
      <w:r w:rsidRPr="00885BCC">
        <w:rPr>
          <w:rFonts w:ascii="Times New Roman" w:hAnsi="Times New Roman" w:cs="Times New Roman"/>
          <w:sz w:val="24"/>
        </w:rPr>
        <w:t xml:space="preserve"> </w:t>
      </w:r>
      <w:r w:rsidR="004E2508" w:rsidRPr="00885BCC">
        <w:rPr>
          <w:rFonts w:ascii="Times New Roman" w:hAnsi="Times New Roman" w:cs="Times New Roman"/>
          <w:sz w:val="24"/>
        </w:rPr>
        <w:t>project</w:t>
      </w:r>
      <w:r w:rsidRPr="00885BCC">
        <w:rPr>
          <w:rFonts w:ascii="Times New Roman" w:hAnsi="Times New Roman" w:cs="Times New Roman"/>
          <w:sz w:val="24"/>
        </w:rPr>
        <w:t xml:space="preserve">. The first one, regression testing, is </w:t>
      </w:r>
      <w:r w:rsidR="00C96A66" w:rsidRPr="00885BCC">
        <w:rPr>
          <w:rFonts w:ascii="Times New Roman" w:hAnsi="Times New Roman" w:cs="Times New Roman"/>
          <w:sz w:val="24"/>
        </w:rPr>
        <w:t>considered to be the most accurate, as it saves time by using fully automated repeated tests</w:t>
      </w:r>
      <w:r w:rsidR="00622319" w:rsidRPr="00885BCC">
        <w:rPr>
          <w:rFonts w:ascii="Times New Roman" w:hAnsi="Times New Roman" w:cs="Times New Roman"/>
          <w:sz w:val="24"/>
        </w:rPr>
        <w:t xml:space="preserve"> that</w:t>
      </w:r>
      <w:r w:rsidR="00C96A66" w:rsidRPr="00885BCC">
        <w:rPr>
          <w:rFonts w:ascii="Times New Roman" w:hAnsi="Times New Roman" w:cs="Times New Roman"/>
          <w:sz w:val="24"/>
        </w:rPr>
        <w:t xml:space="preserve"> can be done very q</w:t>
      </w:r>
      <w:r w:rsidR="001E3A17" w:rsidRPr="00885BCC">
        <w:rPr>
          <w:rFonts w:ascii="Times New Roman" w:hAnsi="Times New Roman" w:cs="Times New Roman"/>
          <w:sz w:val="24"/>
        </w:rPr>
        <w:t>uickly</w:t>
      </w:r>
      <w:r w:rsidR="00622319" w:rsidRPr="00885BCC">
        <w:rPr>
          <w:rFonts w:ascii="Times New Roman" w:hAnsi="Times New Roman" w:cs="Times New Roman"/>
          <w:sz w:val="24"/>
        </w:rPr>
        <w:t xml:space="preserve">. </w:t>
      </w:r>
      <w:r w:rsidR="001E3A17" w:rsidRPr="00885BCC">
        <w:rPr>
          <w:rFonts w:ascii="Times New Roman" w:hAnsi="Times New Roman" w:cs="Times New Roman"/>
          <w:sz w:val="24"/>
        </w:rPr>
        <w:t xml:space="preserve">The next method is integration testing, which is far more difficult than regression testing because it </w:t>
      </w:r>
      <w:r w:rsidR="0097055C" w:rsidRPr="00885BCC">
        <w:rPr>
          <w:rFonts w:ascii="Times New Roman" w:hAnsi="Times New Roman" w:cs="Times New Roman"/>
          <w:sz w:val="24"/>
        </w:rPr>
        <w:t>requires</w:t>
      </w:r>
      <w:r w:rsidR="001E3A17" w:rsidRPr="00885BCC">
        <w:rPr>
          <w:rFonts w:ascii="Times New Roman" w:hAnsi="Times New Roman" w:cs="Times New Roman"/>
          <w:sz w:val="24"/>
        </w:rPr>
        <w:t xml:space="preserve"> more thorough </w:t>
      </w:r>
      <w:r w:rsidR="0097055C" w:rsidRPr="00885BCC">
        <w:rPr>
          <w:rFonts w:ascii="Times New Roman" w:hAnsi="Times New Roman" w:cs="Times New Roman"/>
          <w:sz w:val="24"/>
        </w:rPr>
        <w:t xml:space="preserve">and </w:t>
      </w:r>
      <w:r w:rsidR="0097055C" w:rsidRPr="00885BCC">
        <w:rPr>
          <w:rFonts w:ascii="Times New Roman" w:hAnsi="Times New Roman" w:cs="Times New Roman"/>
          <w:sz w:val="24"/>
        </w:rPr>
        <w:lastRenderedPageBreak/>
        <w:t>lengthier tests.</w:t>
      </w:r>
      <w:r w:rsidR="00835997" w:rsidRPr="00885BCC">
        <w:rPr>
          <w:rFonts w:ascii="Times New Roman" w:hAnsi="Times New Roman" w:cs="Times New Roman"/>
          <w:sz w:val="24"/>
        </w:rPr>
        <w:t xml:space="preserve"> Lastly, the final method is system testing, which is basically the level of testing where the full functi</w:t>
      </w:r>
      <w:r w:rsidR="00833EDF" w:rsidRPr="00885BCC">
        <w:rPr>
          <w:rFonts w:ascii="Times New Roman" w:hAnsi="Times New Roman" w:cs="Times New Roman"/>
          <w:sz w:val="24"/>
        </w:rPr>
        <w:t xml:space="preserve">onality of the system is verified </w:t>
      </w:r>
      <w:r w:rsidRPr="00885BCC">
        <w:rPr>
          <w:rFonts w:ascii="Times New Roman" w:hAnsi="Times New Roman" w:cs="Times New Roman"/>
          <w:sz w:val="24"/>
        </w:rPr>
        <w:t>(GeeksforGeeks, 2025).</w:t>
      </w:r>
    </w:p>
    <w:p w14:paraId="33B2413B" w14:textId="18B1707F" w:rsidR="00A417C1" w:rsidRPr="00885BCC" w:rsidRDefault="00833EDF" w:rsidP="00A376F9">
      <w:pPr>
        <w:rPr>
          <w:rFonts w:ascii="Times New Roman" w:hAnsi="Times New Roman" w:cs="Times New Roman"/>
          <w:sz w:val="24"/>
        </w:rPr>
      </w:pPr>
      <w:r w:rsidRPr="00885BCC">
        <w:rPr>
          <w:rFonts w:ascii="Times New Roman" w:hAnsi="Times New Roman" w:cs="Times New Roman"/>
          <w:sz w:val="24"/>
        </w:rPr>
        <w:t xml:space="preserve">Each of these different testing stages has different functions when guarding the software against bugs. Unit testing is the confirmation of </w:t>
      </w:r>
      <w:r w:rsidR="00716D22" w:rsidRPr="00885BCC">
        <w:rPr>
          <w:rFonts w:ascii="Times New Roman" w:hAnsi="Times New Roman" w:cs="Times New Roman"/>
          <w:sz w:val="24"/>
        </w:rPr>
        <w:t xml:space="preserve">a system’s </w:t>
      </w:r>
      <w:r w:rsidR="007368BD" w:rsidRPr="00885BCC">
        <w:rPr>
          <w:rFonts w:ascii="Times New Roman" w:hAnsi="Times New Roman" w:cs="Times New Roman"/>
          <w:sz w:val="24"/>
        </w:rPr>
        <w:t>pieces of code to validate their functionality</w:t>
      </w:r>
      <w:r w:rsidRPr="00885BCC">
        <w:rPr>
          <w:rFonts w:ascii="Times New Roman" w:hAnsi="Times New Roman" w:cs="Times New Roman"/>
          <w:sz w:val="24"/>
        </w:rPr>
        <w:t>. Regression testing is the one that makes sure contemporary code changes have not broken the system’s existing functionality. Integration testing is</w:t>
      </w:r>
      <w:r w:rsidR="00FC17A3" w:rsidRPr="00885BCC">
        <w:rPr>
          <w:rFonts w:ascii="Times New Roman" w:hAnsi="Times New Roman" w:cs="Times New Roman"/>
          <w:sz w:val="24"/>
        </w:rPr>
        <w:t xml:space="preserve"> </w:t>
      </w:r>
      <w:r w:rsidR="00AC4BB2" w:rsidRPr="00885BCC">
        <w:rPr>
          <w:rFonts w:ascii="Times New Roman" w:hAnsi="Times New Roman" w:cs="Times New Roman"/>
          <w:sz w:val="24"/>
        </w:rPr>
        <w:t>a very</w:t>
      </w:r>
      <w:r w:rsidR="007368BD" w:rsidRPr="00885BCC">
        <w:rPr>
          <w:rFonts w:ascii="Times New Roman" w:hAnsi="Times New Roman" w:cs="Times New Roman"/>
          <w:sz w:val="24"/>
        </w:rPr>
        <w:t xml:space="preserve"> important</w:t>
      </w:r>
      <w:r w:rsidR="00FC17A3" w:rsidRPr="00885BCC">
        <w:rPr>
          <w:rFonts w:ascii="Times New Roman" w:hAnsi="Times New Roman" w:cs="Times New Roman"/>
          <w:sz w:val="24"/>
        </w:rPr>
        <w:t xml:space="preserve"> method which is used to check various software modules that are combined. System testing is about the verification of a complete and integrated application, including functional and nonfunctional requirements, to confirm that it is working properly for the users</w:t>
      </w:r>
      <w:r w:rsidR="00A376F9" w:rsidRPr="00885BCC">
        <w:rPr>
          <w:rFonts w:ascii="Times New Roman" w:hAnsi="Times New Roman" w:cs="Times New Roman"/>
          <w:sz w:val="24"/>
        </w:rPr>
        <w:t xml:space="preserve"> (GeeksforGeeks, 2025).</w:t>
      </w:r>
    </w:p>
    <w:p w14:paraId="587D3399" w14:textId="5B000AC5" w:rsidR="00A417C1" w:rsidRPr="00885BCC" w:rsidRDefault="001E77AA" w:rsidP="001E77AA">
      <w:pPr>
        <w:pStyle w:val="Heading1"/>
        <w:rPr>
          <w:rFonts w:ascii="Times New Roman" w:eastAsia="Calibri" w:hAnsi="Times New Roman" w:cs="Times New Roman"/>
          <w:sz w:val="24"/>
        </w:rPr>
      </w:pPr>
      <w:r w:rsidRPr="00885BCC">
        <w:rPr>
          <w:rFonts w:ascii="Times New Roman" w:hAnsi="Times New Roman" w:cs="Times New Roman"/>
          <w:sz w:val="24"/>
        </w:rPr>
        <w:t>Mindset</w:t>
      </w:r>
    </w:p>
    <w:p w14:paraId="1A37C91E" w14:textId="409CD03B" w:rsidR="00A417C1" w:rsidRPr="00885BCC" w:rsidRDefault="004D2196" w:rsidP="6A36C4BF">
      <w:pPr>
        <w:rPr>
          <w:rFonts w:ascii="Times New Roman" w:hAnsi="Times New Roman" w:cs="Times New Roman"/>
          <w:sz w:val="24"/>
        </w:rPr>
      </w:pPr>
      <w:r w:rsidRPr="00885BCC">
        <w:rPr>
          <w:rFonts w:ascii="Times New Roman" w:hAnsi="Times New Roman" w:cs="Times New Roman"/>
          <w:sz w:val="24"/>
        </w:rPr>
        <w:t xml:space="preserve">It was </w:t>
      </w:r>
      <w:r w:rsidR="00AC4BB2" w:rsidRPr="00885BCC">
        <w:rPr>
          <w:rFonts w:ascii="Times New Roman" w:hAnsi="Times New Roman" w:cs="Times New Roman"/>
          <w:sz w:val="24"/>
        </w:rPr>
        <w:t xml:space="preserve">very </w:t>
      </w:r>
      <w:r w:rsidR="007368BD" w:rsidRPr="00885BCC">
        <w:rPr>
          <w:rFonts w:ascii="Times New Roman" w:hAnsi="Times New Roman" w:cs="Times New Roman"/>
          <w:sz w:val="24"/>
        </w:rPr>
        <w:t>critical</w:t>
      </w:r>
      <w:r w:rsidRPr="00885BCC">
        <w:rPr>
          <w:rFonts w:ascii="Times New Roman" w:hAnsi="Times New Roman" w:cs="Times New Roman"/>
          <w:sz w:val="24"/>
        </w:rPr>
        <w:t xml:space="preserve"> to have a careful mindset during the whole project. Grasping the complicated and interconnected nature of the code was instrumental in pinpointing problems that could arise in the front of the line. For </w:t>
      </w:r>
      <w:r w:rsidR="00476D28" w:rsidRPr="00885BCC">
        <w:rPr>
          <w:rFonts w:ascii="Times New Roman" w:hAnsi="Times New Roman" w:cs="Times New Roman"/>
          <w:sz w:val="24"/>
        </w:rPr>
        <w:t>instance</w:t>
      </w:r>
      <w:r w:rsidRPr="00885BCC">
        <w:rPr>
          <w:rFonts w:ascii="Times New Roman" w:hAnsi="Times New Roman" w:cs="Times New Roman"/>
          <w:sz w:val="24"/>
        </w:rPr>
        <w:t xml:space="preserve">, </w:t>
      </w:r>
      <w:r w:rsidR="00DF4DAD" w:rsidRPr="00885BCC">
        <w:rPr>
          <w:rFonts w:ascii="Times New Roman" w:hAnsi="Times New Roman" w:cs="Times New Roman"/>
          <w:sz w:val="24"/>
        </w:rPr>
        <w:t>during the testing of</w:t>
      </w:r>
      <w:r w:rsidRPr="00885BCC">
        <w:rPr>
          <w:rFonts w:ascii="Times New Roman" w:hAnsi="Times New Roman" w:cs="Times New Roman"/>
          <w:sz w:val="24"/>
        </w:rPr>
        <w:t xml:space="preserve"> the Contact Service Java file, I</w:t>
      </w:r>
      <w:r w:rsidR="008A6D62" w:rsidRPr="00885BCC">
        <w:rPr>
          <w:rFonts w:ascii="Times New Roman" w:hAnsi="Times New Roman" w:cs="Times New Roman"/>
          <w:sz w:val="24"/>
        </w:rPr>
        <w:t xml:space="preserve"> figured out that modifications in the Contact class might result in the Task and Appointment Java files being changed because of common attributes. This reco</w:t>
      </w:r>
      <w:r w:rsidR="0087241A" w:rsidRPr="00885BCC">
        <w:rPr>
          <w:rFonts w:ascii="Times New Roman" w:hAnsi="Times New Roman" w:cs="Times New Roman"/>
          <w:sz w:val="24"/>
        </w:rPr>
        <w:t>gnition resulted in thorough tests which ensured that not only the direct functionalities are tested, but also the interactions between classes.</w:t>
      </w:r>
    </w:p>
    <w:p w14:paraId="7231B8D7" w14:textId="7CA5D349" w:rsidR="00FB391C" w:rsidRPr="00885BCC" w:rsidRDefault="00E2150F" w:rsidP="00CD44AB">
      <w:pPr>
        <w:rPr>
          <w:rFonts w:ascii="Times New Roman" w:hAnsi="Times New Roman" w:cs="Times New Roman"/>
          <w:sz w:val="24"/>
        </w:rPr>
      </w:pPr>
      <w:r w:rsidRPr="00885BCC">
        <w:rPr>
          <w:rFonts w:ascii="Times New Roman" w:hAnsi="Times New Roman" w:cs="Times New Roman"/>
          <w:sz w:val="24"/>
        </w:rPr>
        <w:t xml:space="preserve">To </w:t>
      </w:r>
      <w:r w:rsidR="00AB57FE" w:rsidRPr="00885BCC">
        <w:rPr>
          <w:rFonts w:ascii="Times New Roman" w:hAnsi="Times New Roman" w:cs="Times New Roman"/>
          <w:sz w:val="24"/>
        </w:rPr>
        <w:t>reduce</w:t>
      </w:r>
      <w:r w:rsidRPr="00885BCC">
        <w:rPr>
          <w:rFonts w:ascii="Times New Roman" w:hAnsi="Times New Roman" w:cs="Times New Roman"/>
          <w:sz w:val="24"/>
        </w:rPr>
        <w:t xml:space="preserve"> </w:t>
      </w:r>
      <w:r w:rsidR="00F36C82" w:rsidRPr="00885BCC">
        <w:rPr>
          <w:rFonts w:ascii="Times New Roman" w:hAnsi="Times New Roman" w:cs="Times New Roman"/>
          <w:sz w:val="24"/>
        </w:rPr>
        <w:t xml:space="preserve">bias in my code review, I try </w:t>
      </w:r>
      <w:r w:rsidR="007368BD" w:rsidRPr="00885BCC">
        <w:rPr>
          <w:rFonts w:ascii="Times New Roman" w:hAnsi="Times New Roman" w:cs="Times New Roman"/>
          <w:sz w:val="24"/>
        </w:rPr>
        <w:t>hard</w:t>
      </w:r>
      <w:r w:rsidR="00F36C82" w:rsidRPr="00885BCC">
        <w:rPr>
          <w:rFonts w:ascii="Times New Roman" w:hAnsi="Times New Roman" w:cs="Times New Roman"/>
          <w:sz w:val="24"/>
        </w:rPr>
        <w:t xml:space="preserve"> to be objective in each evaluation, to check logic and structure without any prior assumptions. Such a habit allows me to </w:t>
      </w:r>
      <w:r w:rsidR="000B2941" w:rsidRPr="00885BCC">
        <w:rPr>
          <w:rFonts w:ascii="Times New Roman" w:hAnsi="Times New Roman" w:cs="Times New Roman"/>
          <w:sz w:val="24"/>
        </w:rPr>
        <w:t>find</w:t>
      </w:r>
      <w:r w:rsidR="00F36C82" w:rsidRPr="00885BCC">
        <w:rPr>
          <w:rFonts w:ascii="Times New Roman" w:hAnsi="Times New Roman" w:cs="Times New Roman"/>
          <w:sz w:val="24"/>
        </w:rPr>
        <w:t xml:space="preserve"> </w:t>
      </w:r>
      <w:r w:rsidR="000B2941" w:rsidRPr="00885BCC">
        <w:rPr>
          <w:rFonts w:ascii="Times New Roman" w:hAnsi="Times New Roman" w:cs="Times New Roman"/>
          <w:sz w:val="24"/>
        </w:rPr>
        <w:t xml:space="preserve">code </w:t>
      </w:r>
      <w:r w:rsidR="00BF4709" w:rsidRPr="00885BCC">
        <w:rPr>
          <w:rFonts w:ascii="Times New Roman" w:hAnsi="Times New Roman" w:cs="Times New Roman"/>
          <w:sz w:val="24"/>
        </w:rPr>
        <w:t>lines</w:t>
      </w:r>
      <w:r w:rsidR="00F36C82" w:rsidRPr="00885BCC">
        <w:rPr>
          <w:rFonts w:ascii="Times New Roman" w:hAnsi="Times New Roman" w:cs="Times New Roman"/>
          <w:sz w:val="24"/>
        </w:rPr>
        <w:t xml:space="preserve"> that are less familiar</w:t>
      </w:r>
      <w:r w:rsidR="002507E3" w:rsidRPr="00885BCC">
        <w:rPr>
          <w:rFonts w:ascii="Times New Roman" w:hAnsi="Times New Roman" w:cs="Times New Roman"/>
          <w:sz w:val="24"/>
        </w:rPr>
        <w:t>, making them hard to find.</w:t>
      </w:r>
      <w:r w:rsidR="0092647B" w:rsidRPr="00885BCC">
        <w:rPr>
          <w:rFonts w:ascii="Times New Roman" w:hAnsi="Times New Roman" w:cs="Times New Roman"/>
          <w:sz w:val="24"/>
        </w:rPr>
        <w:t xml:space="preserve"> I also </w:t>
      </w:r>
      <w:r w:rsidR="007C5A8A" w:rsidRPr="00885BCC">
        <w:rPr>
          <w:rFonts w:ascii="Times New Roman" w:hAnsi="Times New Roman" w:cs="Times New Roman"/>
          <w:sz w:val="24"/>
        </w:rPr>
        <w:t xml:space="preserve">use a clear checklist to </w:t>
      </w:r>
      <w:r w:rsidR="001329A8" w:rsidRPr="00885BCC">
        <w:rPr>
          <w:rFonts w:ascii="Times New Roman" w:hAnsi="Times New Roman" w:cs="Times New Roman"/>
          <w:sz w:val="24"/>
        </w:rPr>
        <w:t>consistently</w:t>
      </w:r>
      <w:r w:rsidR="007C5A8A" w:rsidRPr="00885BCC">
        <w:rPr>
          <w:rFonts w:ascii="Times New Roman" w:hAnsi="Times New Roman" w:cs="Times New Roman"/>
          <w:sz w:val="24"/>
        </w:rPr>
        <w:t xml:space="preserve"> follow every code change</w:t>
      </w:r>
      <w:r w:rsidR="007351D7" w:rsidRPr="00885BCC">
        <w:rPr>
          <w:rFonts w:ascii="Times New Roman" w:hAnsi="Times New Roman" w:cs="Times New Roman"/>
          <w:sz w:val="24"/>
        </w:rPr>
        <w:t>, allowing me to cover all the aspects of the code.</w:t>
      </w:r>
      <w:r w:rsidR="007C5A8A" w:rsidRPr="00885BCC">
        <w:rPr>
          <w:rFonts w:ascii="Times New Roman" w:hAnsi="Times New Roman" w:cs="Times New Roman"/>
          <w:sz w:val="24"/>
        </w:rPr>
        <w:t xml:space="preserve"> </w:t>
      </w:r>
      <w:r w:rsidR="00601818" w:rsidRPr="00885BCC">
        <w:rPr>
          <w:rFonts w:ascii="Times New Roman" w:hAnsi="Times New Roman" w:cs="Times New Roman"/>
          <w:sz w:val="24"/>
        </w:rPr>
        <w:t xml:space="preserve">These </w:t>
      </w:r>
      <w:r w:rsidR="001B197A" w:rsidRPr="00885BCC">
        <w:rPr>
          <w:rFonts w:ascii="Times New Roman" w:hAnsi="Times New Roman" w:cs="Times New Roman"/>
          <w:sz w:val="24"/>
        </w:rPr>
        <w:t xml:space="preserve">practical </w:t>
      </w:r>
      <w:r w:rsidR="00601818" w:rsidRPr="00885BCC">
        <w:rPr>
          <w:rFonts w:ascii="Times New Roman" w:hAnsi="Times New Roman" w:cs="Times New Roman"/>
          <w:sz w:val="24"/>
        </w:rPr>
        <w:t>approaches</w:t>
      </w:r>
      <w:r w:rsidR="00A86C89" w:rsidRPr="00885BCC">
        <w:rPr>
          <w:rFonts w:ascii="Times New Roman" w:hAnsi="Times New Roman" w:cs="Times New Roman"/>
          <w:sz w:val="24"/>
        </w:rPr>
        <w:t xml:space="preserve"> not only </w:t>
      </w:r>
      <w:r w:rsidR="002E19DD" w:rsidRPr="00885BCC">
        <w:rPr>
          <w:rFonts w:ascii="Times New Roman" w:hAnsi="Times New Roman" w:cs="Times New Roman"/>
          <w:sz w:val="24"/>
        </w:rPr>
        <w:t>elevate the quality of my code but also enable</w:t>
      </w:r>
      <w:r w:rsidR="00A86C89" w:rsidRPr="00885BCC">
        <w:rPr>
          <w:rFonts w:ascii="Times New Roman" w:hAnsi="Times New Roman" w:cs="Times New Roman"/>
          <w:sz w:val="24"/>
        </w:rPr>
        <w:t xml:space="preserve"> me to build trust with my clients, thereby making certain that the software meets the standards of excellent functionality and safety.</w:t>
      </w:r>
    </w:p>
    <w:p w14:paraId="3C24AE04" w14:textId="634821C7" w:rsidR="002C6886" w:rsidRPr="00885BCC" w:rsidRDefault="005E360A" w:rsidP="6A36C4BF">
      <w:pPr>
        <w:rPr>
          <w:rFonts w:ascii="Times New Roman" w:hAnsi="Times New Roman" w:cs="Times New Roman"/>
          <w:sz w:val="24"/>
        </w:rPr>
      </w:pPr>
      <w:r w:rsidRPr="00885BCC">
        <w:rPr>
          <w:rFonts w:ascii="Times New Roman" w:hAnsi="Times New Roman" w:cs="Times New Roman"/>
          <w:sz w:val="24"/>
        </w:rPr>
        <w:lastRenderedPageBreak/>
        <w:t>Being disciplined in my commitment to quality is important</w:t>
      </w:r>
      <w:r w:rsidR="00F108FF" w:rsidRPr="00885BCC">
        <w:rPr>
          <w:rFonts w:ascii="Times New Roman" w:hAnsi="Times New Roman" w:cs="Times New Roman"/>
          <w:sz w:val="24"/>
        </w:rPr>
        <w:t>,</w:t>
      </w:r>
      <w:r w:rsidRPr="00885BCC">
        <w:rPr>
          <w:rFonts w:ascii="Times New Roman" w:hAnsi="Times New Roman" w:cs="Times New Roman"/>
          <w:sz w:val="24"/>
        </w:rPr>
        <w:t xml:space="preserve"> as </w:t>
      </w:r>
      <w:r w:rsidR="004C78C0" w:rsidRPr="00885BCC">
        <w:rPr>
          <w:rFonts w:ascii="Times New Roman" w:hAnsi="Times New Roman" w:cs="Times New Roman"/>
          <w:sz w:val="24"/>
        </w:rPr>
        <w:t>cutting corners can lead to serious</w:t>
      </w:r>
      <w:r w:rsidR="00CD4AB5" w:rsidRPr="00885BCC">
        <w:rPr>
          <w:rFonts w:ascii="Times New Roman" w:hAnsi="Times New Roman" w:cs="Times New Roman"/>
          <w:sz w:val="24"/>
        </w:rPr>
        <w:t xml:space="preserve"> code defects and security </w:t>
      </w:r>
      <w:r w:rsidR="00F77AF8" w:rsidRPr="00885BCC">
        <w:rPr>
          <w:rFonts w:ascii="Times New Roman" w:hAnsi="Times New Roman" w:cs="Times New Roman"/>
          <w:sz w:val="24"/>
        </w:rPr>
        <w:t>problems</w:t>
      </w:r>
      <w:r w:rsidR="00CD4AB5" w:rsidRPr="00885BCC">
        <w:rPr>
          <w:rFonts w:ascii="Times New Roman" w:hAnsi="Times New Roman" w:cs="Times New Roman"/>
          <w:sz w:val="24"/>
        </w:rPr>
        <w:t>. For instance, for medical software, cu</w:t>
      </w:r>
      <w:r w:rsidR="0053068C" w:rsidRPr="00885BCC">
        <w:rPr>
          <w:rFonts w:ascii="Times New Roman" w:hAnsi="Times New Roman" w:cs="Times New Roman"/>
          <w:sz w:val="24"/>
        </w:rPr>
        <w:t xml:space="preserve">tting corners in code could result in a security breach that could make the company liable for expensive legal </w:t>
      </w:r>
      <w:r w:rsidR="00823216" w:rsidRPr="00885BCC">
        <w:rPr>
          <w:rFonts w:ascii="Times New Roman" w:hAnsi="Times New Roman" w:cs="Times New Roman"/>
          <w:sz w:val="24"/>
        </w:rPr>
        <w:t>consequences,</w:t>
      </w:r>
      <w:r w:rsidR="0053068C" w:rsidRPr="00885BCC">
        <w:rPr>
          <w:rFonts w:ascii="Times New Roman" w:hAnsi="Times New Roman" w:cs="Times New Roman"/>
          <w:sz w:val="24"/>
        </w:rPr>
        <w:t xml:space="preserve"> apart from the cost of reworking the code to fix the oversight and the loss of reputation with clients due to the lack of quality</w:t>
      </w:r>
      <w:r w:rsidR="008003DE" w:rsidRPr="00885BCC">
        <w:rPr>
          <w:rFonts w:ascii="Times New Roman" w:hAnsi="Times New Roman" w:cs="Times New Roman"/>
          <w:sz w:val="24"/>
        </w:rPr>
        <w:t xml:space="preserve">. </w:t>
      </w:r>
      <w:r w:rsidR="002E176D" w:rsidRPr="00885BCC">
        <w:rPr>
          <w:rFonts w:ascii="Times New Roman" w:hAnsi="Times New Roman" w:cs="Times New Roman"/>
          <w:sz w:val="24"/>
        </w:rPr>
        <w:t>My plan to prevent technical debt involves</w:t>
      </w:r>
      <w:r w:rsidR="004C38D4" w:rsidRPr="00885BCC">
        <w:rPr>
          <w:rFonts w:ascii="Times New Roman" w:hAnsi="Times New Roman" w:cs="Times New Roman"/>
          <w:sz w:val="24"/>
        </w:rPr>
        <w:t xml:space="preserve"> </w:t>
      </w:r>
      <w:r w:rsidR="002E176D" w:rsidRPr="00885BCC">
        <w:rPr>
          <w:rFonts w:ascii="Times New Roman" w:hAnsi="Times New Roman" w:cs="Times New Roman"/>
          <w:sz w:val="24"/>
        </w:rPr>
        <w:t xml:space="preserve">improving the code structure </w:t>
      </w:r>
      <w:r w:rsidR="00920A3D" w:rsidRPr="00885BCC">
        <w:rPr>
          <w:rFonts w:ascii="Times New Roman" w:hAnsi="Times New Roman" w:cs="Times New Roman"/>
          <w:sz w:val="24"/>
        </w:rPr>
        <w:t>in my projects</w:t>
      </w:r>
      <w:r w:rsidR="004374DF" w:rsidRPr="00885BCC">
        <w:rPr>
          <w:rFonts w:ascii="Times New Roman" w:hAnsi="Times New Roman" w:cs="Times New Roman"/>
          <w:sz w:val="24"/>
        </w:rPr>
        <w:t xml:space="preserve"> to increase </w:t>
      </w:r>
      <w:r w:rsidR="00920A3D" w:rsidRPr="00885BCC">
        <w:rPr>
          <w:rFonts w:ascii="Times New Roman" w:hAnsi="Times New Roman" w:cs="Times New Roman"/>
          <w:sz w:val="24"/>
        </w:rPr>
        <w:t>my confidence.</w:t>
      </w:r>
    </w:p>
    <w:p w14:paraId="692B5618" w14:textId="77777777" w:rsidR="00A417C1" w:rsidRPr="00885BCC"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A494A24E3E144091943B0FBBEC695AD6"/>
          </w:placeholder>
          <w:temporary/>
          <w:showingPlcHdr/>
          <w15:appearance w15:val="hidden"/>
        </w:sdtPr>
        <w:sdtContent>
          <w:r w:rsidR="00664C1A" w:rsidRPr="00885BCC">
            <w:rPr>
              <w:rFonts w:ascii="Times New Roman" w:hAnsi="Times New Roman" w:cs="Times New Roman"/>
              <w:sz w:val="24"/>
            </w:rPr>
            <w:t>References</w:t>
          </w:r>
        </w:sdtContent>
      </w:sdt>
    </w:p>
    <w:p w14:paraId="3CD1BF58" w14:textId="6CFD9F04" w:rsidR="67AE9998" w:rsidRPr="00885BCC" w:rsidRDefault="001E77AA" w:rsidP="0087080F">
      <w:pPr>
        <w:ind w:left="720" w:hanging="720"/>
        <w:rPr>
          <w:rFonts w:ascii="Times New Roman" w:eastAsia="Times New Roman" w:hAnsi="Times New Roman" w:cs="Times New Roman"/>
          <w:color w:val="auto"/>
          <w:sz w:val="24"/>
          <w:lang w:eastAsia="en-US"/>
        </w:rPr>
      </w:pPr>
      <w:r w:rsidRPr="00885BCC">
        <w:rPr>
          <w:rFonts w:ascii="Times New Roman" w:eastAsia="Times New Roman" w:hAnsi="Times New Roman" w:cs="Times New Roman"/>
          <w:color w:val="auto"/>
          <w:sz w:val="24"/>
          <w:lang w:eastAsia="en-US"/>
        </w:rPr>
        <w:t xml:space="preserve">GeeksforGeeks. (2025, July 23). </w:t>
      </w:r>
      <w:r w:rsidRPr="00885BCC">
        <w:rPr>
          <w:rFonts w:ascii="Times New Roman" w:eastAsia="Times New Roman" w:hAnsi="Times New Roman" w:cs="Times New Roman"/>
          <w:i/>
          <w:iCs/>
          <w:color w:val="auto"/>
          <w:sz w:val="24"/>
          <w:lang w:eastAsia="en-US"/>
        </w:rPr>
        <w:t>Levels of software testing</w:t>
      </w:r>
      <w:r w:rsidRPr="00885BCC">
        <w:rPr>
          <w:rFonts w:ascii="Times New Roman" w:eastAsia="Times New Roman" w:hAnsi="Times New Roman" w:cs="Times New Roman"/>
          <w:color w:val="auto"/>
          <w:sz w:val="24"/>
          <w:lang w:eastAsia="en-US"/>
        </w:rPr>
        <w:t xml:space="preserve">. GeeksforGeeks. </w:t>
      </w:r>
      <w:hyperlink r:id="rId20" w:history="1">
        <w:r w:rsidRPr="00885BCC">
          <w:rPr>
            <w:rStyle w:val="Hyperlink"/>
            <w:rFonts w:ascii="Times New Roman" w:eastAsia="Times New Roman" w:hAnsi="Times New Roman" w:cs="Times New Roman"/>
            <w:sz w:val="24"/>
            <w:lang w:eastAsia="en-US"/>
          </w:rPr>
          <w:t>https://www.geeksforgeeks.org/software-testing/levels-of-software-testing/</w:t>
        </w:r>
      </w:hyperlink>
    </w:p>
    <w:sectPr w:rsidR="67AE9998" w:rsidRPr="00885BCC">
      <w:headerReference w:type="even" r:id="rId21"/>
      <w:headerReference w:type="default" r:id="rId22"/>
      <w:footerReference w:type="even" r:id="rId23"/>
      <w:footerReference w:type="default" r:id="rId24"/>
      <w:headerReference w:type="first" r:id="rId25"/>
      <w:footerReference w:type="first" r:id="rId2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06926" w14:textId="77777777" w:rsidR="00D45D0F" w:rsidRDefault="00D45D0F">
      <w:pPr>
        <w:spacing w:line="240" w:lineRule="auto"/>
      </w:pPr>
      <w:r>
        <w:separator/>
      </w:r>
    </w:p>
    <w:p w14:paraId="577EB1FE" w14:textId="77777777" w:rsidR="00D45D0F" w:rsidRDefault="00D45D0F"/>
  </w:endnote>
  <w:endnote w:type="continuationSeparator" w:id="0">
    <w:p w14:paraId="55C58175" w14:textId="77777777" w:rsidR="00D45D0F" w:rsidRDefault="00D45D0F">
      <w:pPr>
        <w:spacing w:line="240" w:lineRule="auto"/>
      </w:pPr>
      <w:r>
        <w:continuationSeparator/>
      </w:r>
    </w:p>
    <w:p w14:paraId="15043A7A" w14:textId="77777777" w:rsidR="00D45D0F" w:rsidRDefault="00D45D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1F6B"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D797"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490D"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3D35C" w14:textId="77777777" w:rsidR="00D45D0F" w:rsidRDefault="00D45D0F">
      <w:pPr>
        <w:spacing w:line="240" w:lineRule="auto"/>
      </w:pPr>
      <w:r>
        <w:separator/>
      </w:r>
    </w:p>
    <w:p w14:paraId="109046F8" w14:textId="77777777" w:rsidR="00D45D0F" w:rsidRDefault="00D45D0F"/>
  </w:footnote>
  <w:footnote w:type="continuationSeparator" w:id="0">
    <w:p w14:paraId="20D51F4B" w14:textId="77777777" w:rsidR="00D45D0F" w:rsidRDefault="00D45D0F">
      <w:pPr>
        <w:spacing w:line="240" w:lineRule="auto"/>
      </w:pPr>
      <w:r>
        <w:continuationSeparator/>
      </w:r>
    </w:p>
    <w:p w14:paraId="2B1E3DFD" w14:textId="77777777" w:rsidR="00D45D0F" w:rsidRDefault="00D45D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58C7"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8CB6"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D31F"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6D1"/>
    <w:rsid w:val="00006828"/>
    <w:rsid w:val="00023AFE"/>
    <w:rsid w:val="00025F00"/>
    <w:rsid w:val="00026596"/>
    <w:rsid w:val="00033E40"/>
    <w:rsid w:val="0003685F"/>
    <w:rsid w:val="000633EE"/>
    <w:rsid w:val="00073471"/>
    <w:rsid w:val="00074B3E"/>
    <w:rsid w:val="000877D5"/>
    <w:rsid w:val="00091C00"/>
    <w:rsid w:val="0009631B"/>
    <w:rsid w:val="000A3D9B"/>
    <w:rsid w:val="000A519C"/>
    <w:rsid w:val="000B1F7F"/>
    <w:rsid w:val="000B2941"/>
    <w:rsid w:val="000B4306"/>
    <w:rsid w:val="000C034B"/>
    <w:rsid w:val="000D00D2"/>
    <w:rsid w:val="000D4642"/>
    <w:rsid w:val="000D539D"/>
    <w:rsid w:val="000E6D17"/>
    <w:rsid w:val="000F01DA"/>
    <w:rsid w:val="000F63E9"/>
    <w:rsid w:val="001045C4"/>
    <w:rsid w:val="00110D9C"/>
    <w:rsid w:val="00116273"/>
    <w:rsid w:val="00121E1A"/>
    <w:rsid w:val="00123E43"/>
    <w:rsid w:val="001329A8"/>
    <w:rsid w:val="00155730"/>
    <w:rsid w:val="00165848"/>
    <w:rsid w:val="00167287"/>
    <w:rsid w:val="00186C50"/>
    <w:rsid w:val="00192DEB"/>
    <w:rsid w:val="001A440B"/>
    <w:rsid w:val="001B0BF3"/>
    <w:rsid w:val="001B197A"/>
    <w:rsid w:val="001B25BF"/>
    <w:rsid w:val="001B40F9"/>
    <w:rsid w:val="001B5677"/>
    <w:rsid w:val="001C3545"/>
    <w:rsid w:val="001C746B"/>
    <w:rsid w:val="001E3A17"/>
    <w:rsid w:val="001E6342"/>
    <w:rsid w:val="001E77AA"/>
    <w:rsid w:val="001F21A5"/>
    <w:rsid w:val="001F4CAD"/>
    <w:rsid w:val="0020297A"/>
    <w:rsid w:val="00202A1F"/>
    <w:rsid w:val="00210030"/>
    <w:rsid w:val="002128AD"/>
    <w:rsid w:val="00221AD3"/>
    <w:rsid w:val="00224B36"/>
    <w:rsid w:val="00231A9A"/>
    <w:rsid w:val="002507E3"/>
    <w:rsid w:val="0025426A"/>
    <w:rsid w:val="002621DB"/>
    <w:rsid w:val="002766BA"/>
    <w:rsid w:val="00283D27"/>
    <w:rsid w:val="002C2639"/>
    <w:rsid w:val="002C6886"/>
    <w:rsid w:val="002C79E6"/>
    <w:rsid w:val="002D7DF7"/>
    <w:rsid w:val="002E176D"/>
    <w:rsid w:val="002E19DD"/>
    <w:rsid w:val="002E53C2"/>
    <w:rsid w:val="002F3AE9"/>
    <w:rsid w:val="00304487"/>
    <w:rsid w:val="00305E4A"/>
    <w:rsid w:val="00307E74"/>
    <w:rsid w:val="00312F46"/>
    <w:rsid w:val="00345FF0"/>
    <w:rsid w:val="00346811"/>
    <w:rsid w:val="00354A25"/>
    <w:rsid w:val="00371519"/>
    <w:rsid w:val="003804CC"/>
    <w:rsid w:val="00380946"/>
    <w:rsid w:val="00390858"/>
    <w:rsid w:val="003A6905"/>
    <w:rsid w:val="003B5654"/>
    <w:rsid w:val="003C79A8"/>
    <w:rsid w:val="003E6AC1"/>
    <w:rsid w:val="003F7B01"/>
    <w:rsid w:val="00423BE9"/>
    <w:rsid w:val="004374DF"/>
    <w:rsid w:val="004749DD"/>
    <w:rsid w:val="00476D28"/>
    <w:rsid w:val="00486E99"/>
    <w:rsid w:val="00494E24"/>
    <w:rsid w:val="004A2B98"/>
    <w:rsid w:val="004A492B"/>
    <w:rsid w:val="004B555E"/>
    <w:rsid w:val="004C0554"/>
    <w:rsid w:val="004C38D4"/>
    <w:rsid w:val="004C6EAC"/>
    <w:rsid w:val="004C78C0"/>
    <w:rsid w:val="004D2196"/>
    <w:rsid w:val="004D702E"/>
    <w:rsid w:val="004E2508"/>
    <w:rsid w:val="004F4333"/>
    <w:rsid w:val="00513155"/>
    <w:rsid w:val="0053068C"/>
    <w:rsid w:val="00532DD6"/>
    <w:rsid w:val="00595FD2"/>
    <w:rsid w:val="005C199E"/>
    <w:rsid w:val="005C3576"/>
    <w:rsid w:val="005C3B87"/>
    <w:rsid w:val="005D6822"/>
    <w:rsid w:val="005E360A"/>
    <w:rsid w:val="005F69DA"/>
    <w:rsid w:val="00601818"/>
    <w:rsid w:val="00615BCC"/>
    <w:rsid w:val="00622319"/>
    <w:rsid w:val="00627004"/>
    <w:rsid w:val="00627581"/>
    <w:rsid w:val="00627993"/>
    <w:rsid w:val="006345D6"/>
    <w:rsid w:val="00664C1A"/>
    <w:rsid w:val="006900DA"/>
    <w:rsid w:val="006A59A5"/>
    <w:rsid w:val="006E2F89"/>
    <w:rsid w:val="006E6853"/>
    <w:rsid w:val="006F6F09"/>
    <w:rsid w:val="00700B25"/>
    <w:rsid w:val="007049EF"/>
    <w:rsid w:val="00716D22"/>
    <w:rsid w:val="007346D1"/>
    <w:rsid w:val="007351D7"/>
    <w:rsid w:val="007368BD"/>
    <w:rsid w:val="00747A31"/>
    <w:rsid w:val="00762DEE"/>
    <w:rsid w:val="007705FD"/>
    <w:rsid w:val="00783C45"/>
    <w:rsid w:val="007C5888"/>
    <w:rsid w:val="007C5A8A"/>
    <w:rsid w:val="007E29B9"/>
    <w:rsid w:val="007F67E4"/>
    <w:rsid w:val="008003DE"/>
    <w:rsid w:val="00803650"/>
    <w:rsid w:val="008063E8"/>
    <w:rsid w:val="0082243E"/>
    <w:rsid w:val="00822773"/>
    <w:rsid w:val="00823216"/>
    <w:rsid w:val="00833460"/>
    <w:rsid w:val="00833EDF"/>
    <w:rsid w:val="00835997"/>
    <w:rsid w:val="00835BB2"/>
    <w:rsid w:val="00850495"/>
    <w:rsid w:val="00850C6D"/>
    <w:rsid w:val="0087080F"/>
    <w:rsid w:val="0087241A"/>
    <w:rsid w:val="0087407D"/>
    <w:rsid w:val="00885BCC"/>
    <w:rsid w:val="008A6D62"/>
    <w:rsid w:val="008B07B0"/>
    <w:rsid w:val="008E146B"/>
    <w:rsid w:val="008E14E6"/>
    <w:rsid w:val="008F2E68"/>
    <w:rsid w:val="008F59CB"/>
    <w:rsid w:val="0090005D"/>
    <w:rsid w:val="009114A7"/>
    <w:rsid w:val="00915A9E"/>
    <w:rsid w:val="00920A3D"/>
    <w:rsid w:val="00923A78"/>
    <w:rsid w:val="0092647B"/>
    <w:rsid w:val="00933F0E"/>
    <w:rsid w:val="0093598F"/>
    <w:rsid w:val="00951087"/>
    <w:rsid w:val="0097055C"/>
    <w:rsid w:val="00987579"/>
    <w:rsid w:val="009A4DEE"/>
    <w:rsid w:val="009D5585"/>
    <w:rsid w:val="009E0D9E"/>
    <w:rsid w:val="009E2BC9"/>
    <w:rsid w:val="00A376F9"/>
    <w:rsid w:val="00A417C1"/>
    <w:rsid w:val="00A86C89"/>
    <w:rsid w:val="00AA7450"/>
    <w:rsid w:val="00AA7B6C"/>
    <w:rsid w:val="00AB57FE"/>
    <w:rsid w:val="00AC4BB2"/>
    <w:rsid w:val="00AC5B1E"/>
    <w:rsid w:val="00AD34BA"/>
    <w:rsid w:val="00B07D51"/>
    <w:rsid w:val="00B1774F"/>
    <w:rsid w:val="00B41931"/>
    <w:rsid w:val="00B41FBA"/>
    <w:rsid w:val="00B82DDB"/>
    <w:rsid w:val="00B863FB"/>
    <w:rsid w:val="00B86440"/>
    <w:rsid w:val="00B86ABA"/>
    <w:rsid w:val="00BB2D6F"/>
    <w:rsid w:val="00BB77E1"/>
    <w:rsid w:val="00BF4709"/>
    <w:rsid w:val="00C006FE"/>
    <w:rsid w:val="00C00F8F"/>
    <w:rsid w:val="00C03068"/>
    <w:rsid w:val="00C1267D"/>
    <w:rsid w:val="00C173B5"/>
    <w:rsid w:val="00C17F68"/>
    <w:rsid w:val="00C20DFD"/>
    <w:rsid w:val="00C21FA4"/>
    <w:rsid w:val="00C24CA4"/>
    <w:rsid w:val="00C32748"/>
    <w:rsid w:val="00C367C6"/>
    <w:rsid w:val="00C565AF"/>
    <w:rsid w:val="00C62526"/>
    <w:rsid w:val="00C77213"/>
    <w:rsid w:val="00C96A66"/>
    <w:rsid w:val="00CA29BE"/>
    <w:rsid w:val="00CB128A"/>
    <w:rsid w:val="00CC06F8"/>
    <w:rsid w:val="00CC6360"/>
    <w:rsid w:val="00CC70FB"/>
    <w:rsid w:val="00CD44AB"/>
    <w:rsid w:val="00CD4AB5"/>
    <w:rsid w:val="00CE7316"/>
    <w:rsid w:val="00D03F91"/>
    <w:rsid w:val="00D0654E"/>
    <w:rsid w:val="00D152CD"/>
    <w:rsid w:val="00D22F0B"/>
    <w:rsid w:val="00D23818"/>
    <w:rsid w:val="00D24CD9"/>
    <w:rsid w:val="00D45D0F"/>
    <w:rsid w:val="00D511B0"/>
    <w:rsid w:val="00D620FD"/>
    <w:rsid w:val="00D76740"/>
    <w:rsid w:val="00D76AE7"/>
    <w:rsid w:val="00D91044"/>
    <w:rsid w:val="00DB4913"/>
    <w:rsid w:val="00DC22C6"/>
    <w:rsid w:val="00DE2E1B"/>
    <w:rsid w:val="00DF4DAD"/>
    <w:rsid w:val="00E0549E"/>
    <w:rsid w:val="00E2150F"/>
    <w:rsid w:val="00E21DB6"/>
    <w:rsid w:val="00E23828"/>
    <w:rsid w:val="00E419AD"/>
    <w:rsid w:val="00E471AB"/>
    <w:rsid w:val="00E53859"/>
    <w:rsid w:val="00E53D57"/>
    <w:rsid w:val="00E60DC5"/>
    <w:rsid w:val="00E65C99"/>
    <w:rsid w:val="00E67454"/>
    <w:rsid w:val="00EA1EF5"/>
    <w:rsid w:val="00EB3EA8"/>
    <w:rsid w:val="00EC2035"/>
    <w:rsid w:val="00EC42D2"/>
    <w:rsid w:val="00EF55C5"/>
    <w:rsid w:val="00F108FF"/>
    <w:rsid w:val="00F14B9C"/>
    <w:rsid w:val="00F17027"/>
    <w:rsid w:val="00F17721"/>
    <w:rsid w:val="00F27E69"/>
    <w:rsid w:val="00F30E73"/>
    <w:rsid w:val="00F36C82"/>
    <w:rsid w:val="00F437F0"/>
    <w:rsid w:val="00F4606B"/>
    <w:rsid w:val="00F57B66"/>
    <w:rsid w:val="00F6242A"/>
    <w:rsid w:val="00F655FF"/>
    <w:rsid w:val="00F7245E"/>
    <w:rsid w:val="00F77AF8"/>
    <w:rsid w:val="00F95E81"/>
    <w:rsid w:val="00FB391C"/>
    <w:rsid w:val="00FC17A3"/>
    <w:rsid w:val="00FD0666"/>
    <w:rsid w:val="00FE623A"/>
    <w:rsid w:val="00FF55EC"/>
    <w:rsid w:val="00FF5D9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7DD8E"/>
  <w15:chartTrackingRefBased/>
  <w15:docId w15:val="{F24FE0FA-AD77-4D4D-A47B-8E4DAA65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hyperlink" Target="https://www.geeksforgeeks.org/software-testing/levels-of-software-testin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k3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94A24E3E144091943B0FBBEC695AD6"/>
        <w:category>
          <w:name w:val="General"/>
          <w:gallery w:val="placeholder"/>
        </w:category>
        <w:types>
          <w:type w:val="bbPlcHdr"/>
        </w:types>
        <w:behaviors>
          <w:behavior w:val="content"/>
        </w:behaviors>
        <w:guid w:val="{CC17EBA9-06BE-4167-80B0-4CF28B1B1AFA}"/>
      </w:docPartPr>
      <w:docPartBody>
        <w:p w:rsidR="002B4213" w:rsidRDefault="00000000">
          <w:pPr>
            <w:pStyle w:val="A494A24E3E144091943B0FBBEC695AD6"/>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F7E"/>
    <w:rsid w:val="000633EE"/>
    <w:rsid w:val="001315F4"/>
    <w:rsid w:val="0015391F"/>
    <w:rsid w:val="001E6342"/>
    <w:rsid w:val="00227B1D"/>
    <w:rsid w:val="002B4213"/>
    <w:rsid w:val="00371519"/>
    <w:rsid w:val="00422585"/>
    <w:rsid w:val="004D702E"/>
    <w:rsid w:val="00531F7E"/>
    <w:rsid w:val="007174AA"/>
    <w:rsid w:val="007F67E4"/>
    <w:rsid w:val="0080215D"/>
    <w:rsid w:val="008F59CB"/>
    <w:rsid w:val="00B70522"/>
    <w:rsid w:val="00BF5550"/>
    <w:rsid w:val="00C24CA4"/>
    <w:rsid w:val="00E05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A494A24E3E144091943B0FBBEC695AD6">
    <w:name w:val="A494A24E3E144091943B0FBBEC695AD6"/>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389</TotalTime>
  <Pages>12</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Michael King</cp:lastModifiedBy>
  <cp:revision>175</cp:revision>
  <dcterms:created xsi:type="dcterms:W3CDTF">2025-12-08T17:26:00Z</dcterms:created>
  <dcterms:modified xsi:type="dcterms:W3CDTF">2025-12-12T17:51:00Z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8240d759-13d3-4a2c-bc0b-fd78d74e0cac</vt:lpwstr>
  </property>
</Properties>
</file>